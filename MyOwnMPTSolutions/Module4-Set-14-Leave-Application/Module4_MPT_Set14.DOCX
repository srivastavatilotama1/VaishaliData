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052CC2" w14:textId="77777777" w:rsidR="007218EA" w:rsidRPr="002F51C1" w:rsidRDefault="007218EA" w:rsidP="007218EA">
      <w:pPr>
        <w:rPr>
          <w:rFonts w:cs="Arial"/>
          <w:b/>
          <w:szCs w:val="20"/>
          <w:u w:val="single"/>
        </w:rPr>
      </w:pPr>
      <w:r w:rsidRPr="002F51C1">
        <w:rPr>
          <w:rFonts w:cs="Arial"/>
          <w:b/>
          <w:szCs w:val="20"/>
          <w:u w:val="single"/>
        </w:rPr>
        <w:t>Assessment Parameters</w:t>
      </w:r>
    </w:p>
    <w:p w14:paraId="3B92DC8D" w14:textId="77777777" w:rsidR="007218EA" w:rsidRPr="002F51C1" w:rsidRDefault="007218EA" w:rsidP="007218EA">
      <w:pPr>
        <w:rPr>
          <w:rFonts w:cs="Arial"/>
          <w:b/>
          <w:szCs w:val="20"/>
          <w:u w:val="single"/>
        </w:rPr>
      </w:pPr>
    </w:p>
    <w:p w14:paraId="0C23F168" w14:textId="77777777" w:rsidR="007218EA" w:rsidRPr="002F51C1" w:rsidRDefault="007218EA" w:rsidP="007218EA">
      <w:pPr>
        <w:numPr>
          <w:ilvl w:val="0"/>
          <w:numId w:val="1"/>
        </w:numPr>
        <w:spacing w:line="360" w:lineRule="auto"/>
        <w:rPr>
          <w:rFonts w:cs="Arial"/>
          <w:szCs w:val="20"/>
        </w:rPr>
      </w:pPr>
      <w:r w:rsidRPr="002F51C1">
        <w:rPr>
          <w:rFonts w:cs="Arial"/>
          <w:szCs w:val="20"/>
        </w:rPr>
        <w:t xml:space="preserve">Complete flow of the application with exception handling </w:t>
      </w:r>
      <w:r w:rsidRPr="002F51C1">
        <w:rPr>
          <w:rFonts w:cs="Arial"/>
          <w:szCs w:val="20"/>
        </w:rPr>
        <w:tab/>
        <w:t>-70%</w:t>
      </w:r>
    </w:p>
    <w:p w14:paraId="59F0D0A3" w14:textId="77777777" w:rsidR="007218EA" w:rsidRPr="002F51C1" w:rsidRDefault="007218EA" w:rsidP="007218EA">
      <w:pPr>
        <w:numPr>
          <w:ilvl w:val="0"/>
          <w:numId w:val="1"/>
        </w:numPr>
        <w:spacing w:line="360" w:lineRule="auto"/>
        <w:rPr>
          <w:rFonts w:cs="Arial"/>
          <w:szCs w:val="20"/>
        </w:rPr>
      </w:pPr>
      <w:r w:rsidRPr="002F51C1">
        <w:rPr>
          <w:rFonts w:cs="Arial"/>
          <w:szCs w:val="20"/>
        </w:rPr>
        <w:t>Comments/best practice, coding standards</w:t>
      </w:r>
      <w:r w:rsidRPr="002F51C1">
        <w:rPr>
          <w:rFonts w:cs="Arial"/>
          <w:szCs w:val="20"/>
        </w:rPr>
        <w:tab/>
      </w:r>
      <w:r w:rsidRPr="002F51C1">
        <w:rPr>
          <w:rFonts w:cs="Arial"/>
          <w:szCs w:val="20"/>
        </w:rPr>
        <w:tab/>
      </w:r>
      <w:r w:rsidRPr="002F51C1">
        <w:rPr>
          <w:rFonts w:cs="Arial"/>
          <w:szCs w:val="20"/>
        </w:rPr>
        <w:tab/>
        <w:t>- 10%</w:t>
      </w:r>
    </w:p>
    <w:p w14:paraId="0680DD5A" w14:textId="77777777" w:rsidR="007218EA" w:rsidRPr="002F51C1" w:rsidRDefault="007218EA" w:rsidP="007218EA">
      <w:pPr>
        <w:numPr>
          <w:ilvl w:val="0"/>
          <w:numId w:val="1"/>
        </w:numPr>
        <w:spacing w:line="360" w:lineRule="auto"/>
        <w:rPr>
          <w:rFonts w:cs="Arial"/>
          <w:szCs w:val="20"/>
        </w:rPr>
      </w:pPr>
      <w:r w:rsidRPr="002F51C1">
        <w:rPr>
          <w:rFonts w:cs="Arial"/>
          <w:szCs w:val="20"/>
        </w:rPr>
        <w:t xml:space="preserve">Execution of the application (Output) </w:t>
      </w:r>
      <w:r w:rsidRPr="002F51C1">
        <w:rPr>
          <w:rFonts w:cs="Arial"/>
          <w:szCs w:val="20"/>
        </w:rPr>
        <w:tab/>
      </w:r>
      <w:r w:rsidRPr="002F51C1">
        <w:rPr>
          <w:rFonts w:cs="Arial"/>
          <w:szCs w:val="20"/>
        </w:rPr>
        <w:tab/>
      </w:r>
      <w:r w:rsidRPr="002F51C1">
        <w:rPr>
          <w:rFonts w:cs="Arial"/>
          <w:szCs w:val="20"/>
        </w:rPr>
        <w:tab/>
        <w:t>– 20%</w:t>
      </w:r>
    </w:p>
    <w:p w14:paraId="18B87AE6" w14:textId="77777777" w:rsidR="007218EA" w:rsidRPr="002F51C1" w:rsidRDefault="007218EA" w:rsidP="007218EA">
      <w:pPr>
        <w:numPr>
          <w:ilvl w:val="0"/>
          <w:numId w:val="1"/>
        </w:numPr>
        <w:spacing w:line="360" w:lineRule="auto"/>
        <w:rPr>
          <w:rFonts w:cs="Arial"/>
          <w:szCs w:val="20"/>
        </w:rPr>
      </w:pPr>
      <w:proofErr w:type="spellStart"/>
      <w:r w:rsidRPr="002F51C1">
        <w:rPr>
          <w:rFonts w:cs="Arial"/>
          <w:szCs w:val="20"/>
        </w:rPr>
        <w:t>ScreenShot</w:t>
      </w:r>
      <w:proofErr w:type="spellEnd"/>
      <w:r w:rsidRPr="002F51C1">
        <w:rPr>
          <w:rFonts w:cs="Arial"/>
          <w:szCs w:val="20"/>
        </w:rPr>
        <w:t xml:space="preserve"> should be submitted along with the solution</w:t>
      </w:r>
    </w:p>
    <w:p w14:paraId="784F7BAE" w14:textId="77777777" w:rsidR="007218EA" w:rsidRPr="002F51C1" w:rsidRDefault="007218EA" w:rsidP="007218EA">
      <w:pPr>
        <w:numPr>
          <w:ilvl w:val="0"/>
          <w:numId w:val="1"/>
        </w:numPr>
        <w:spacing w:line="360" w:lineRule="auto"/>
        <w:rPr>
          <w:rFonts w:cs="Arial"/>
          <w:szCs w:val="20"/>
        </w:rPr>
      </w:pPr>
      <w:r w:rsidRPr="002F51C1">
        <w:rPr>
          <w:rFonts w:cs="Arial"/>
          <w:szCs w:val="20"/>
        </w:rPr>
        <w:t>The solution(Project) created</w:t>
      </w:r>
      <w:r w:rsidRPr="002F51C1">
        <w:rPr>
          <w:rFonts w:cs="Arial"/>
          <w:szCs w:val="20"/>
        </w:rPr>
        <w:tab/>
        <w:t xml:space="preserve">by the trainee should have the name like </w:t>
      </w:r>
      <w:proofErr w:type="spellStart"/>
      <w:r w:rsidRPr="002F51C1">
        <w:rPr>
          <w:rFonts w:cs="Arial"/>
          <w:szCs w:val="20"/>
        </w:rPr>
        <w:t>AppName_Empid</w:t>
      </w:r>
      <w:proofErr w:type="spellEnd"/>
      <w:r w:rsidRPr="002F51C1">
        <w:rPr>
          <w:rFonts w:cs="Arial"/>
          <w:szCs w:val="20"/>
        </w:rPr>
        <w:t xml:space="preserve"> Ex:ABCCorp_675467</w:t>
      </w:r>
    </w:p>
    <w:p w14:paraId="1C48AFE9" w14:textId="77777777" w:rsidR="007218EA" w:rsidRPr="002F51C1" w:rsidRDefault="007218EA" w:rsidP="007218EA">
      <w:pPr>
        <w:numPr>
          <w:ilvl w:val="0"/>
          <w:numId w:val="1"/>
        </w:numPr>
        <w:spacing w:line="360" w:lineRule="auto"/>
        <w:rPr>
          <w:rFonts w:cs="Arial"/>
          <w:i/>
          <w:szCs w:val="20"/>
        </w:rPr>
      </w:pPr>
      <w:r w:rsidRPr="002F51C1">
        <w:rPr>
          <w:rFonts w:cs="Arial"/>
          <w:szCs w:val="20"/>
        </w:rPr>
        <w:t>Code with compilation errors will not be considered for evaluation</w:t>
      </w:r>
    </w:p>
    <w:p w14:paraId="23432A15" w14:textId="77777777" w:rsidR="002D7758" w:rsidRPr="002F51C1" w:rsidRDefault="002D7758" w:rsidP="007218EA">
      <w:pPr>
        <w:rPr>
          <w:rFonts w:cs="Arial"/>
          <w:b/>
          <w:szCs w:val="20"/>
        </w:rPr>
      </w:pPr>
    </w:p>
    <w:p w14:paraId="62B23C72" w14:textId="77777777" w:rsidR="002D7758" w:rsidRPr="002F51C1" w:rsidRDefault="002D7758" w:rsidP="007218EA">
      <w:pPr>
        <w:rPr>
          <w:rFonts w:cs="Arial"/>
          <w:b/>
          <w:szCs w:val="20"/>
        </w:rPr>
      </w:pPr>
    </w:p>
    <w:p w14:paraId="5B844D40" w14:textId="3053F150" w:rsidR="00D53676" w:rsidRPr="002F51C1" w:rsidRDefault="007218EA" w:rsidP="00D53676">
      <w:pPr>
        <w:jc w:val="center"/>
        <w:rPr>
          <w:rFonts w:cs="Arial"/>
          <w:b/>
          <w:noProof/>
          <w:szCs w:val="20"/>
        </w:rPr>
      </w:pPr>
      <w:r w:rsidRPr="002F51C1">
        <w:rPr>
          <w:rFonts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5BD0A" wp14:editId="75421FB1">
                <wp:simplePos x="0" y="0"/>
                <wp:positionH relativeFrom="column">
                  <wp:posOffset>0</wp:posOffset>
                </wp:positionH>
                <wp:positionV relativeFrom="paragraph">
                  <wp:posOffset>-165100</wp:posOffset>
                </wp:positionV>
                <wp:extent cx="5486400" cy="0"/>
                <wp:effectExtent l="9525" t="5080" r="9525" b="13970"/>
                <wp:wrapNone/>
                <wp:docPr id="28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D413E9" id="Line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3pt" to="6in,-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+PDEwIAACo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"/>
            </w:pict>
          </mc:Fallback>
        </mc:AlternateContent>
      </w:r>
      <w:r w:rsidR="00E63403">
        <w:rPr>
          <w:rFonts w:cs="Arial"/>
          <w:b/>
          <w:noProof/>
          <w:szCs w:val="20"/>
        </w:rPr>
        <w:t>Employee Leave Management</w:t>
      </w:r>
      <w:r w:rsidR="00D53676" w:rsidRPr="002F51C1">
        <w:rPr>
          <w:rFonts w:cs="Arial"/>
          <w:b/>
          <w:noProof/>
          <w:szCs w:val="20"/>
        </w:rPr>
        <w:t xml:space="preserve"> Application</w:t>
      </w:r>
    </w:p>
    <w:p w14:paraId="0B03E12C" w14:textId="31FF5B62" w:rsidR="007218EA" w:rsidRPr="00B849BC" w:rsidRDefault="007218EA" w:rsidP="00B849BC">
      <w:pPr>
        <w:rPr>
          <w:rFonts w:cs="Arial"/>
          <w:sz w:val="22"/>
          <w:szCs w:val="22"/>
        </w:rPr>
      </w:pPr>
      <w:r w:rsidRPr="00B849BC">
        <w:rPr>
          <w:rFonts w:cs="Arial"/>
          <w:b/>
          <w:sz w:val="22"/>
          <w:szCs w:val="22"/>
        </w:rPr>
        <w:t xml:space="preserve"> </w:t>
      </w:r>
      <w:r w:rsidR="00D53676" w:rsidRPr="00B849BC">
        <w:rPr>
          <w:rFonts w:cs="Arial"/>
          <w:b/>
          <w:sz w:val="22"/>
          <w:szCs w:val="22"/>
        </w:rPr>
        <w:t xml:space="preserve">Problem Statement: </w:t>
      </w:r>
      <w:r w:rsidR="00E63403" w:rsidRPr="00B849BC">
        <w:rPr>
          <w:rFonts w:cs="Arial"/>
          <w:sz w:val="22"/>
          <w:szCs w:val="22"/>
        </w:rPr>
        <w:t>An XYZ Company</w:t>
      </w:r>
      <w:r w:rsidRPr="00B849BC">
        <w:rPr>
          <w:rFonts w:cs="Arial"/>
          <w:sz w:val="22"/>
          <w:szCs w:val="22"/>
        </w:rPr>
        <w:t xml:space="preserve"> needs an application to maintain their </w:t>
      </w:r>
      <w:r w:rsidR="00E63403" w:rsidRPr="00B849BC">
        <w:rPr>
          <w:rFonts w:cs="Arial"/>
          <w:sz w:val="22"/>
          <w:szCs w:val="22"/>
        </w:rPr>
        <w:t>Employee leave Management System</w:t>
      </w:r>
      <w:r w:rsidRPr="00B849BC">
        <w:rPr>
          <w:rFonts w:cs="Arial"/>
          <w:sz w:val="22"/>
          <w:szCs w:val="22"/>
        </w:rPr>
        <w:t>. The application should prov</w:t>
      </w:r>
      <w:r w:rsidR="00E63403" w:rsidRPr="00B849BC">
        <w:rPr>
          <w:rFonts w:cs="Arial"/>
          <w:sz w:val="22"/>
          <w:szCs w:val="22"/>
        </w:rPr>
        <w:t>ide the feature to View Leave History</w:t>
      </w:r>
      <w:r w:rsidRPr="00B849BC">
        <w:rPr>
          <w:rFonts w:cs="Arial"/>
          <w:sz w:val="22"/>
          <w:szCs w:val="22"/>
        </w:rPr>
        <w:t>.</w:t>
      </w:r>
      <w:r w:rsidR="00B849BC">
        <w:rPr>
          <w:rFonts w:cs="Arial"/>
          <w:sz w:val="22"/>
          <w:szCs w:val="22"/>
        </w:rPr>
        <w:t xml:space="preserve"> </w:t>
      </w:r>
      <w:r w:rsidRPr="00B849BC">
        <w:rPr>
          <w:rFonts w:cs="Arial"/>
          <w:sz w:val="22"/>
          <w:szCs w:val="22"/>
        </w:rPr>
        <w:t>Develop a Spring Application that displays a Home page which provides links to perform the fo</w:t>
      </w:r>
      <w:r w:rsidR="00E63403" w:rsidRPr="00B849BC">
        <w:rPr>
          <w:rFonts w:cs="Arial"/>
          <w:sz w:val="22"/>
          <w:szCs w:val="22"/>
        </w:rPr>
        <w:t>llowing functionalities to</w:t>
      </w:r>
      <w:r w:rsidR="00636FDD" w:rsidRPr="00B849BC">
        <w:rPr>
          <w:rFonts w:cs="Arial"/>
          <w:sz w:val="22"/>
          <w:szCs w:val="22"/>
        </w:rPr>
        <w:t xml:space="preserve"> user.</w:t>
      </w:r>
    </w:p>
    <w:p w14:paraId="2EE21B1E" w14:textId="77777777" w:rsidR="007218EA" w:rsidRPr="00B849BC" w:rsidRDefault="007218EA" w:rsidP="007218EA">
      <w:pPr>
        <w:jc w:val="both"/>
        <w:rPr>
          <w:rFonts w:cs="Arial"/>
          <w:sz w:val="22"/>
          <w:szCs w:val="22"/>
        </w:rPr>
      </w:pPr>
    </w:p>
    <w:p w14:paraId="0DAF9866" w14:textId="1AB98303" w:rsidR="007218EA" w:rsidRPr="00B849BC" w:rsidRDefault="00E63403" w:rsidP="00312FD7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B849BC">
        <w:rPr>
          <w:rFonts w:ascii="Arial" w:hAnsi="Arial" w:cs="Arial"/>
        </w:rPr>
        <w:t xml:space="preserve"> View Leave History</w:t>
      </w:r>
      <w:r w:rsidR="00636FDD" w:rsidRPr="00B849BC">
        <w:rPr>
          <w:rFonts w:ascii="Arial" w:hAnsi="Arial" w:cs="Arial"/>
        </w:rPr>
        <w:t xml:space="preserve"> Details</w:t>
      </w:r>
      <w:r w:rsidRPr="00B849BC">
        <w:rPr>
          <w:rFonts w:ascii="Arial" w:hAnsi="Arial" w:cs="Arial"/>
        </w:rPr>
        <w:t>.</w:t>
      </w:r>
    </w:p>
    <w:p w14:paraId="3F07A88D" w14:textId="77777777" w:rsidR="00C53AA9" w:rsidRPr="002F51C1" w:rsidRDefault="00C53AA9" w:rsidP="00C53AA9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</w:p>
    <w:p w14:paraId="3A00BF24" w14:textId="77777777" w:rsidR="00E63403" w:rsidRDefault="007218EA" w:rsidP="00E63403">
      <w:pPr>
        <w:jc w:val="both"/>
        <w:rPr>
          <w:rFonts w:cs="Arial"/>
          <w:b/>
          <w:szCs w:val="20"/>
        </w:rPr>
      </w:pPr>
      <w:r w:rsidRPr="002F51C1">
        <w:rPr>
          <w:rFonts w:cs="Arial"/>
          <w:b/>
          <w:szCs w:val="20"/>
        </w:rPr>
        <w:t>Table Script:</w:t>
      </w:r>
    </w:p>
    <w:p w14:paraId="3B55F3CC" w14:textId="621094C1" w:rsidR="00E63403" w:rsidRDefault="00E63403" w:rsidP="00E63403">
      <w:pPr>
        <w:rPr>
          <w:rFonts w:cs="Arial"/>
          <w:sz w:val="22"/>
          <w:szCs w:val="22"/>
        </w:rPr>
      </w:pPr>
      <w:r w:rsidRPr="00B63CC2">
        <w:rPr>
          <w:rFonts w:cs="Arial"/>
          <w:sz w:val="22"/>
          <w:szCs w:val="22"/>
        </w:rPr>
        <w:t xml:space="preserve">Create table </w:t>
      </w:r>
      <w:proofErr w:type="spellStart"/>
      <w:r w:rsidRPr="00B63CC2">
        <w:rPr>
          <w:rFonts w:cs="Arial"/>
          <w:sz w:val="22"/>
          <w:szCs w:val="22"/>
        </w:rPr>
        <w:t>employee_details</w:t>
      </w:r>
      <w:proofErr w:type="spellEnd"/>
      <w:r w:rsidRPr="00B63CC2">
        <w:rPr>
          <w:rFonts w:cs="Arial"/>
          <w:sz w:val="22"/>
          <w:szCs w:val="22"/>
        </w:rPr>
        <w:t xml:space="preserve"> (</w:t>
      </w:r>
      <w:proofErr w:type="spellStart"/>
      <w:r w:rsidRPr="00B63CC2">
        <w:rPr>
          <w:rFonts w:cs="Arial"/>
          <w:sz w:val="22"/>
          <w:szCs w:val="22"/>
        </w:rPr>
        <w:t>empid</w:t>
      </w:r>
      <w:proofErr w:type="spellEnd"/>
      <w:r w:rsidRPr="00B63CC2">
        <w:rPr>
          <w:rFonts w:cs="Arial"/>
          <w:sz w:val="22"/>
          <w:szCs w:val="22"/>
        </w:rPr>
        <w:t xml:space="preserve"> number primary key, </w:t>
      </w:r>
      <w:proofErr w:type="spellStart"/>
      <w:r w:rsidRPr="00B63CC2">
        <w:rPr>
          <w:rFonts w:cs="Arial"/>
          <w:sz w:val="22"/>
          <w:szCs w:val="22"/>
        </w:rPr>
        <w:t>ename</w:t>
      </w:r>
      <w:proofErr w:type="spellEnd"/>
      <w:r w:rsidRPr="00B63CC2">
        <w:rPr>
          <w:rFonts w:cs="Arial"/>
          <w:sz w:val="22"/>
          <w:szCs w:val="22"/>
        </w:rPr>
        <w:t xml:space="preserve"> varchar2 (20), address varchar2 (20), </w:t>
      </w:r>
      <w:proofErr w:type="spellStart"/>
      <w:r w:rsidRPr="00B63CC2">
        <w:rPr>
          <w:rFonts w:cs="Arial"/>
          <w:sz w:val="22"/>
          <w:szCs w:val="22"/>
        </w:rPr>
        <w:t>leaves_avail</w:t>
      </w:r>
      <w:proofErr w:type="spellEnd"/>
      <w:r w:rsidRPr="00B63CC2">
        <w:rPr>
          <w:rFonts w:cs="Arial"/>
          <w:sz w:val="22"/>
          <w:szCs w:val="22"/>
        </w:rPr>
        <w:t xml:space="preserve"> number);</w:t>
      </w:r>
    </w:p>
    <w:p w14:paraId="51C947E5" w14:textId="77777777" w:rsidR="00B63CC2" w:rsidRPr="00B63CC2" w:rsidRDefault="00B63CC2" w:rsidP="00E63403">
      <w:pPr>
        <w:rPr>
          <w:rFonts w:cs="Arial"/>
          <w:sz w:val="22"/>
          <w:szCs w:val="22"/>
        </w:rPr>
      </w:pPr>
    </w:p>
    <w:p w14:paraId="524A5E36" w14:textId="77777777" w:rsidR="00E63403" w:rsidRPr="00B63CC2" w:rsidRDefault="00E63403" w:rsidP="00E63403">
      <w:pPr>
        <w:spacing w:line="360" w:lineRule="auto"/>
        <w:rPr>
          <w:rFonts w:cs="Arial"/>
          <w:sz w:val="22"/>
          <w:szCs w:val="22"/>
        </w:rPr>
      </w:pPr>
      <w:r w:rsidRPr="00B63CC2">
        <w:rPr>
          <w:rFonts w:cs="Arial"/>
          <w:sz w:val="22"/>
          <w:szCs w:val="22"/>
        </w:rPr>
        <w:t xml:space="preserve">INSERT INTO </w:t>
      </w:r>
      <w:proofErr w:type="spellStart"/>
      <w:r w:rsidRPr="00B63CC2">
        <w:rPr>
          <w:rFonts w:cs="Arial"/>
          <w:sz w:val="22"/>
          <w:szCs w:val="22"/>
        </w:rPr>
        <w:t>employee_details</w:t>
      </w:r>
      <w:proofErr w:type="spellEnd"/>
      <w:r w:rsidRPr="00B63CC2">
        <w:rPr>
          <w:rFonts w:cs="Arial"/>
          <w:sz w:val="22"/>
          <w:szCs w:val="22"/>
        </w:rPr>
        <w:t xml:space="preserve"> VALUES (898913,'Tina',’Pune’, 10);</w:t>
      </w:r>
    </w:p>
    <w:p w14:paraId="41D71023" w14:textId="77777777" w:rsidR="00E63403" w:rsidRPr="00B63CC2" w:rsidRDefault="00E63403" w:rsidP="00E63403">
      <w:pPr>
        <w:spacing w:line="360" w:lineRule="auto"/>
        <w:rPr>
          <w:rFonts w:cs="Arial"/>
          <w:sz w:val="22"/>
          <w:szCs w:val="22"/>
        </w:rPr>
      </w:pPr>
      <w:r w:rsidRPr="00B63CC2">
        <w:rPr>
          <w:rFonts w:cs="Arial"/>
          <w:sz w:val="22"/>
          <w:szCs w:val="22"/>
        </w:rPr>
        <w:t xml:space="preserve">INSERT INTO </w:t>
      </w:r>
      <w:proofErr w:type="spellStart"/>
      <w:r w:rsidRPr="00B63CC2">
        <w:rPr>
          <w:rFonts w:cs="Arial"/>
          <w:sz w:val="22"/>
          <w:szCs w:val="22"/>
        </w:rPr>
        <w:t>employee_details</w:t>
      </w:r>
      <w:proofErr w:type="spellEnd"/>
      <w:r w:rsidRPr="00B63CC2">
        <w:rPr>
          <w:rFonts w:cs="Arial"/>
          <w:sz w:val="22"/>
          <w:szCs w:val="22"/>
        </w:rPr>
        <w:t xml:space="preserve"> VALUES (121212,'Sachin',’Mumbai’, 10);</w:t>
      </w:r>
    </w:p>
    <w:p w14:paraId="2B273CDD" w14:textId="31D7F821" w:rsidR="00E63403" w:rsidRPr="00B63CC2" w:rsidRDefault="00E63403" w:rsidP="00E63403">
      <w:pPr>
        <w:spacing w:line="360" w:lineRule="auto"/>
        <w:rPr>
          <w:rFonts w:cs="Arial"/>
          <w:sz w:val="22"/>
          <w:szCs w:val="22"/>
        </w:rPr>
      </w:pPr>
      <w:r w:rsidRPr="00B63CC2">
        <w:rPr>
          <w:rFonts w:cs="Arial"/>
          <w:sz w:val="22"/>
          <w:szCs w:val="22"/>
        </w:rPr>
        <w:t xml:space="preserve">INSERT INTO </w:t>
      </w:r>
      <w:proofErr w:type="spellStart"/>
      <w:r w:rsidRPr="00B63CC2">
        <w:rPr>
          <w:rFonts w:cs="Arial"/>
          <w:sz w:val="22"/>
          <w:szCs w:val="22"/>
        </w:rPr>
        <w:t>employee_details</w:t>
      </w:r>
      <w:proofErr w:type="spellEnd"/>
      <w:r w:rsidRPr="00B63CC2">
        <w:rPr>
          <w:rFonts w:cs="Arial"/>
          <w:sz w:val="22"/>
          <w:szCs w:val="22"/>
        </w:rPr>
        <w:t xml:space="preserve"> VALUES (755532,'Aasha',’Pune’, 6);</w:t>
      </w:r>
    </w:p>
    <w:p w14:paraId="60E213E5" w14:textId="77777777" w:rsidR="00E63403" w:rsidRPr="00B63CC2" w:rsidRDefault="00E63403" w:rsidP="00E63403">
      <w:pPr>
        <w:spacing w:line="360" w:lineRule="auto"/>
        <w:rPr>
          <w:rFonts w:cs="Arial"/>
          <w:sz w:val="22"/>
          <w:szCs w:val="22"/>
        </w:rPr>
      </w:pPr>
      <w:r w:rsidRPr="00B63CC2">
        <w:rPr>
          <w:rFonts w:cs="Arial"/>
          <w:sz w:val="22"/>
          <w:szCs w:val="22"/>
        </w:rPr>
        <w:t xml:space="preserve">INSERT INTO </w:t>
      </w:r>
      <w:proofErr w:type="spellStart"/>
      <w:r w:rsidRPr="00B63CC2">
        <w:rPr>
          <w:rFonts w:cs="Arial"/>
          <w:sz w:val="22"/>
          <w:szCs w:val="22"/>
        </w:rPr>
        <w:t>employee_details</w:t>
      </w:r>
      <w:proofErr w:type="spellEnd"/>
      <w:r w:rsidRPr="00B63CC2">
        <w:rPr>
          <w:rFonts w:cs="Arial"/>
          <w:sz w:val="22"/>
          <w:szCs w:val="22"/>
        </w:rPr>
        <w:t xml:space="preserve"> VALUES (876421,'Yogesh',’Bangalore’, 13);</w:t>
      </w:r>
    </w:p>
    <w:p w14:paraId="4207D3A4" w14:textId="77777777" w:rsidR="00C40DA6" w:rsidRPr="00B63CC2" w:rsidRDefault="00C40DA6" w:rsidP="00E63403">
      <w:pPr>
        <w:spacing w:line="360" w:lineRule="auto"/>
        <w:rPr>
          <w:rFonts w:cs="Arial"/>
          <w:sz w:val="22"/>
          <w:szCs w:val="22"/>
        </w:rPr>
      </w:pPr>
    </w:p>
    <w:p w14:paraId="2DA3E029" w14:textId="2317594B" w:rsidR="00E63403" w:rsidRPr="00B63CC2" w:rsidRDefault="00E63403" w:rsidP="00B63CC2">
      <w:pPr>
        <w:spacing w:line="360" w:lineRule="auto"/>
        <w:rPr>
          <w:rFonts w:cs="Arial"/>
          <w:sz w:val="22"/>
          <w:szCs w:val="22"/>
        </w:rPr>
      </w:pPr>
      <w:r w:rsidRPr="00B63CC2">
        <w:rPr>
          <w:rFonts w:cs="Arial"/>
          <w:sz w:val="22"/>
          <w:szCs w:val="22"/>
        </w:rPr>
        <w:t xml:space="preserve">CREATE TABLE   </w:t>
      </w:r>
      <w:proofErr w:type="spellStart"/>
      <w:r w:rsidRPr="00B63CC2">
        <w:rPr>
          <w:rFonts w:cs="Arial"/>
          <w:sz w:val="22"/>
          <w:szCs w:val="22"/>
        </w:rPr>
        <w:t>employee_leave_details</w:t>
      </w:r>
      <w:proofErr w:type="spellEnd"/>
      <w:r w:rsidRPr="00B63CC2">
        <w:rPr>
          <w:rFonts w:cs="Arial"/>
          <w:sz w:val="22"/>
          <w:szCs w:val="22"/>
        </w:rPr>
        <w:t xml:space="preserve"> (</w:t>
      </w:r>
      <w:proofErr w:type="spellStart"/>
      <w:r w:rsidR="00F461A6" w:rsidRPr="00B63CC2">
        <w:rPr>
          <w:rFonts w:cs="Arial"/>
          <w:sz w:val="22"/>
          <w:szCs w:val="22"/>
        </w:rPr>
        <w:t>leave_id</w:t>
      </w:r>
      <w:proofErr w:type="spellEnd"/>
      <w:r w:rsidR="00F461A6" w:rsidRPr="00B63CC2">
        <w:rPr>
          <w:rFonts w:cs="Arial"/>
          <w:sz w:val="22"/>
          <w:szCs w:val="22"/>
        </w:rPr>
        <w:t xml:space="preserve"> number primary key, </w:t>
      </w:r>
      <w:proofErr w:type="spellStart"/>
      <w:r w:rsidRPr="00B63CC2">
        <w:rPr>
          <w:rFonts w:cs="Arial"/>
          <w:sz w:val="22"/>
          <w:szCs w:val="22"/>
        </w:rPr>
        <w:t>empid</w:t>
      </w:r>
      <w:proofErr w:type="spellEnd"/>
      <w:r w:rsidRPr="00B63CC2">
        <w:rPr>
          <w:rFonts w:cs="Arial"/>
          <w:sz w:val="22"/>
          <w:szCs w:val="22"/>
        </w:rPr>
        <w:t xml:space="preserve"> number referenc</w:t>
      </w:r>
      <w:r w:rsidR="00B63CC2">
        <w:rPr>
          <w:rFonts w:cs="Arial"/>
          <w:sz w:val="22"/>
          <w:szCs w:val="22"/>
        </w:rPr>
        <w:t xml:space="preserve">es </w:t>
      </w:r>
      <w:proofErr w:type="spellStart"/>
      <w:r w:rsidRPr="00B63CC2">
        <w:rPr>
          <w:rFonts w:cs="Arial"/>
          <w:sz w:val="22"/>
          <w:szCs w:val="22"/>
        </w:rPr>
        <w:t>employee_details</w:t>
      </w:r>
      <w:proofErr w:type="spellEnd"/>
      <w:r w:rsidRPr="00B63CC2">
        <w:rPr>
          <w:rFonts w:cs="Arial"/>
          <w:sz w:val="22"/>
          <w:szCs w:val="22"/>
        </w:rPr>
        <w:t xml:space="preserve"> (</w:t>
      </w:r>
      <w:proofErr w:type="spellStart"/>
      <w:r w:rsidRPr="00B63CC2">
        <w:rPr>
          <w:rFonts w:cs="Arial"/>
          <w:sz w:val="22"/>
          <w:szCs w:val="22"/>
        </w:rPr>
        <w:t>empid</w:t>
      </w:r>
      <w:proofErr w:type="spellEnd"/>
      <w:r w:rsidRPr="00B63CC2">
        <w:rPr>
          <w:rFonts w:cs="Arial"/>
          <w:sz w:val="22"/>
          <w:szCs w:val="22"/>
        </w:rPr>
        <w:t xml:space="preserve">), </w:t>
      </w:r>
      <w:proofErr w:type="spellStart"/>
      <w:r w:rsidRPr="00B63CC2">
        <w:rPr>
          <w:rFonts w:cs="Arial"/>
          <w:sz w:val="22"/>
          <w:szCs w:val="22"/>
        </w:rPr>
        <w:t>start_date</w:t>
      </w:r>
      <w:proofErr w:type="spellEnd"/>
      <w:r w:rsidRPr="00B63CC2">
        <w:rPr>
          <w:rFonts w:cs="Arial"/>
          <w:sz w:val="22"/>
          <w:szCs w:val="22"/>
        </w:rPr>
        <w:t xml:space="preserve"> date, </w:t>
      </w:r>
      <w:proofErr w:type="spellStart"/>
      <w:r w:rsidRPr="00B63CC2">
        <w:rPr>
          <w:rFonts w:cs="Arial"/>
          <w:sz w:val="22"/>
          <w:szCs w:val="22"/>
        </w:rPr>
        <w:t>end_date</w:t>
      </w:r>
      <w:proofErr w:type="spellEnd"/>
      <w:r w:rsidRPr="00B63CC2">
        <w:rPr>
          <w:rFonts w:cs="Arial"/>
          <w:sz w:val="22"/>
          <w:szCs w:val="22"/>
        </w:rPr>
        <w:t xml:space="preserve"> date, descri</w:t>
      </w:r>
      <w:r w:rsidR="00B63CC2">
        <w:rPr>
          <w:rFonts w:cs="Arial"/>
          <w:sz w:val="22"/>
          <w:szCs w:val="22"/>
        </w:rPr>
        <w:t xml:space="preserve">ption </w:t>
      </w:r>
      <w:r w:rsidRPr="00B63CC2">
        <w:rPr>
          <w:rFonts w:cs="Arial"/>
          <w:sz w:val="22"/>
          <w:szCs w:val="22"/>
        </w:rPr>
        <w:t xml:space="preserve">varchar2 (50), </w:t>
      </w:r>
      <w:proofErr w:type="spellStart"/>
      <w:r w:rsidRPr="00B63CC2">
        <w:rPr>
          <w:rFonts w:cs="Arial"/>
          <w:sz w:val="22"/>
          <w:szCs w:val="22"/>
        </w:rPr>
        <w:t>leaves_applied</w:t>
      </w:r>
      <w:proofErr w:type="spellEnd"/>
      <w:r w:rsidRPr="00B63CC2">
        <w:rPr>
          <w:rFonts w:cs="Arial"/>
          <w:sz w:val="22"/>
          <w:szCs w:val="22"/>
        </w:rPr>
        <w:t xml:space="preserve"> number);</w:t>
      </w:r>
    </w:p>
    <w:p w14:paraId="3FA045DE" w14:textId="77777777" w:rsidR="00E63403" w:rsidRPr="00B63CC2" w:rsidRDefault="00E63403" w:rsidP="00E63403">
      <w:pPr>
        <w:jc w:val="both"/>
        <w:rPr>
          <w:rFonts w:eastAsia="Calibri" w:cs="Arial"/>
          <w:sz w:val="22"/>
          <w:szCs w:val="22"/>
        </w:rPr>
      </w:pPr>
    </w:p>
    <w:p w14:paraId="3127AE38" w14:textId="4EF9A653" w:rsidR="00E63403" w:rsidRPr="00B63CC2" w:rsidRDefault="00E63403" w:rsidP="00E63403">
      <w:pPr>
        <w:jc w:val="both"/>
        <w:rPr>
          <w:rFonts w:eastAsia="Calibri" w:cs="Arial"/>
          <w:sz w:val="22"/>
          <w:szCs w:val="22"/>
        </w:rPr>
      </w:pPr>
      <w:r w:rsidRPr="00B63CC2">
        <w:rPr>
          <w:rFonts w:eastAsia="Calibri" w:cs="Arial"/>
          <w:sz w:val="22"/>
          <w:szCs w:val="22"/>
        </w:rPr>
        <w:t xml:space="preserve">INSERT INTO </w:t>
      </w:r>
      <w:proofErr w:type="spellStart"/>
      <w:r w:rsidRPr="00B63CC2">
        <w:rPr>
          <w:rFonts w:eastAsia="Calibri" w:cs="Arial"/>
          <w:sz w:val="22"/>
          <w:szCs w:val="22"/>
        </w:rPr>
        <w:t>employee_leave_details</w:t>
      </w:r>
      <w:proofErr w:type="spellEnd"/>
      <w:r w:rsidRPr="00B63CC2">
        <w:rPr>
          <w:rFonts w:eastAsia="Calibri" w:cs="Arial"/>
          <w:sz w:val="22"/>
          <w:szCs w:val="22"/>
        </w:rPr>
        <w:t xml:space="preserve"> VALUES</w:t>
      </w:r>
      <w:r w:rsidR="000904CC" w:rsidRPr="00B63CC2">
        <w:rPr>
          <w:rFonts w:eastAsia="Calibri" w:cs="Arial"/>
          <w:sz w:val="22"/>
          <w:szCs w:val="22"/>
        </w:rPr>
        <w:t xml:space="preserve"> (</w:t>
      </w:r>
      <w:r w:rsidR="00F461A6" w:rsidRPr="00B63CC2">
        <w:rPr>
          <w:rFonts w:eastAsia="Calibri" w:cs="Arial"/>
          <w:sz w:val="22"/>
          <w:szCs w:val="22"/>
        </w:rPr>
        <w:t>1</w:t>
      </w:r>
      <w:proofErr w:type="gramStart"/>
      <w:r w:rsidR="00F461A6" w:rsidRPr="00B63CC2">
        <w:rPr>
          <w:rFonts w:eastAsia="Calibri" w:cs="Arial"/>
          <w:sz w:val="22"/>
          <w:szCs w:val="22"/>
        </w:rPr>
        <w:t>,</w:t>
      </w:r>
      <w:r w:rsidR="00D246CA" w:rsidRPr="00B63CC2">
        <w:rPr>
          <w:rFonts w:eastAsia="Calibri" w:cs="Arial"/>
          <w:sz w:val="22"/>
          <w:szCs w:val="22"/>
        </w:rPr>
        <w:t>121212</w:t>
      </w:r>
      <w:proofErr w:type="gramEnd"/>
      <w:r w:rsidR="00D246CA" w:rsidRPr="00B63CC2">
        <w:rPr>
          <w:rFonts w:eastAsia="Calibri" w:cs="Arial"/>
          <w:sz w:val="22"/>
          <w:szCs w:val="22"/>
        </w:rPr>
        <w:t>,’8-Sep-2014</w:t>
      </w:r>
      <w:r w:rsidRPr="00B63CC2">
        <w:rPr>
          <w:rFonts w:eastAsia="Calibri" w:cs="Arial"/>
          <w:sz w:val="22"/>
          <w:szCs w:val="22"/>
        </w:rPr>
        <w:t>’,’</w:t>
      </w:r>
      <w:r w:rsidR="00D246CA" w:rsidRPr="00B63CC2">
        <w:rPr>
          <w:rFonts w:eastAsia="Calibri" w:cs="Arial"/>
          <w:sz w:val="22"/>
          <w:szCs w:val="22"/>
        </w:rPr>
        <w:t>11-Sep-2014</w:t>
      </w:r>
      <w:r w:rsidRPr="00B63CC2">
        <w:rPr>
          <w:rFonts w:eastAsia="Calibri" w:cs="Arial"/>
          <w:sz w:val="22"/>
          <w:szCs w:val="22"/>
        </w:rPr>
        <w:t>’,</w:t>
      </w:r>
      <w:r w:rsidR="00141ECC" w:rsidRPr="00B63CC2">
        <w:rPr>
          <w:rFonts w:eastAsia="Calibri" w:cs="Arial"/>
          <w:sz w:val="22"/>
          <w:szCs w:val="22"/>
        </w:rPr>
        <w:t xml:space="preserve">’sick </w:t>
      </w:r>
      <w:r w:rsidRPr="00B63CC2">
        <w:rPr>
          <w:rFonts w:eastAsia="Calibri" w:cs="Arial"/>
          <w:sz w:val="22"/>
          <w:szCs w:val="22"/>
        </w:rPr>
        <w:t>’,</w:t>
      </w:r>
      <w:r w:rsidR="00414421" w:rsidRPr="00B63CC2">
        <w:rPr>
          <w:rFonts w:eastAsia="Calibri" w:cs="Arial"/>
          <w:sz w:val="22"/>
          <w:szCs w:val="22"/>
        </w:rPr>
        <w:t xml:space="preserve"> </w:t>
      </w:r>
      <w:r w:rsidR="000904CC" w:rsidRPr="00B63CC2">
        <w:rPr>
          <w:rFonts w:eastAsia="Calibri" w:cs="Arial"/>
          <w:sz w:val="22"/>
          <w:szCs w:val="22"/>
        </w:rPr>
        <w:t>4);</w:t>
      </w:r>
    </w:p>
    <w:p w14:paraId="1E496BE3" w14:textId="5A6E9DD6" w:rsidR="00414421" w:rsidRPr="00B63CC2" w:rsidRDefault="00414421" w:rsidP="00414421">
      <w:pPr>
        <w:jc w:val="both"/>
        <w:rPr>
          <w:rFonts w:eastAsia="Calibri" w:cs="Arial"/>
          <w:sz w:val="22"/>
          <w:szCs w:val="22"/>
        </w:rPr>
      </w:pPr>
      <w:r w:rsidRPr="00B63CC2">
        <w:rPr>
          <w:rFonts w:eastAsia="Calibri" w:cs="Arial"/>
          <w:sz w:val="22"/>
          <w:szCs w:val="22"/>
        </w:rPr>
        <w:t xml:space="preserve">INSERT INTO </w:t>
      </w:r>
      <w:proofErr w:type="spellStart"/>
      <w:r w:rsidRPr="00B63CC2">
        <w:rPr>
          <w:rFonts w:eastAsia="Calibri" w:cs="Arial"/>
          <w:sz w:val="22"/>
          <w:szCs w:val="22"/>
        </w:rPr>
        <w:t>employee_leave_details</w:t>
      </w:r>
      <w:proofErr w:type="spellEnd"/>
      <w:r w:rsidRPr="00B63CC2">
        <w:rPr>
          <w:rFonts w:eastAsia="Calibri" w:cs="Arial"/>
          <w:sz w:val="22"/>
          <w:szCs w:val="22"/>
        </w:rPr>
        <w:t xml:space="preserve"> VALUES (</w:t>
      </w:r>
      <w:r w:rsidR="00F461A6" w:rsidRPr="00B63CC2">
        <w:rPr>
          <w:rFonts w:eastAsia="Calibri" w:cs="Arial"/>
          <w:sz w:val="22"/>
          <w:szCs w:val="22"/>
        </w:rPr>
        <w:t>2</w:t>
      </w:r>
      <w:proofErr w:type="gramStart"/>
      <w:r w:rsidR="00F461A6" w:rsidRPr="00B63CC2">
        <w:rPr>
          <w:rFonts w:eastAsia="Calibri" w:cs="Arial"/>
          <w:sz w:val="22"/>
          <w:szCs w:val="22"/>
        </w:rPr>
        <w:t>,</w:t>
      </w:r>
      <w:r w:rsidRPr="00B63CC2">
        <w:rPr>
          <w:rFonts w:eastAsia="Calibri" w:cs="Arial"/>
          <w:sz w:val="22"/>
          <w:szCs w:val="22"/>
        </w:rPr>
        <w:t>121212</w:t>
      </w:r>
      <w:proofErr w:type="gramEnd"/>
      <w:r w:rsidRPr="00B63CC2">
        <w:rPr>
          <w:rFonts w:eastAsia="Calibri" w:cs="Arial"/>
          <w:sz w:val="22"/>
          <w:szCs w:val="22"/>
        </w:rPr>
        <w:t>,’1</w:t>
      </w:r>
      <w:r w:rsidR="00141ECC" w:rsidRPr="00B63CC2">
        <w:rPr>
          <w:rFonts w:eastAsia="Calibri" w:cs="Arial"/>
          <w:sz w:val="22"/>
          <w:szCs w:val="22"/>
        </w:rPr>
        <w:t>4-Sep-2014’,’15-Sep-2014</w:t>
      </w:r>
      <w:r w:rsidRPr="00B63CC2">
        <w:rPr>
          <w:rFonts w:eastAsia="Calibri" w:cs="Arial"/>
          <w:sz w:val="22"/>
          <w:szCs w:val="22"/>
        </w:rPr>
        <w:t>’,’</w:t>
      </w:r>
      <w:r w:rsidR="00141ECC" w:rsidRPr="00B63CC2">
        <w:rPr>
          <w:rFonts w:eastAsia="Calibri" w:cs="Arial"/>
          <w:sz w:val="22"/>
          <w:szCs w:val="22"/>
        </w:rPr>
        <w:t>Family Function’, 2</w:t>
      </w:r>
      <w:r w:rsidRPr="00B63CC2">
        <w:rPr>
          <w:rFonts w:eastAsia="Calibri" w:cs="Arial"/>
          <w:sz w:val="22"/>
          <w:szCs w:val="22"/>
        </w:rPr>
        <w:t>);</w:t>
      </w:r>
    </w:p>
    <w:p w14:paraId="01BCB165" w14:textId="60A9F2DB" w:rsidR="00414421" w:rsidRPr="00B63CC2" w:rsidRDefault="00414421" w:rsidP="00414421">
      <w:pPr>
        <w:jc w:val="both"/>
        <w:rPr>
          <w:rFonts w:eastAsia="Calibri" w:cs="Arial"/>
          <w:sz w:val="22"/>
          <w:szCs w:val="22"/>
        </w:rPr>
      </w:pPr>
      <w:r w:rsidRPr="00B63CC2">
        <w:rPr>
          <w:rFonts w:eastAsia="Calibri" w:cs="Arial"/>
          <w:sz w:val="22"/>
          <w:szCs w:val="22"/>
        </w:rPr>
        <w:t xml:space="preserve">INSERT INTO </w:t>
      </w:r>
      <w:proofErr w:type="spellStart"/>
      <w:r w:rsidRPr="00B63CC2">
        <w:rPr>
          <w:rFonts w:eastAsia="Calibri" w:cs="Arial"/>
          <w:sz w:val="22"/>
          <w:szCs w:val="22"/>
        </w:rPr>
        <w:t>employee_leave_details</w:t>
      </w:r>
      <w:proofErr w:type="spellEnd"/>
      <w:r w:rsidRPr="00B63CC2">
        <w:rPr>
          <w:rFonts w:eastAsia="Calibri" w:cs="Arial"/>
          <w:sz w:val="22"/>
          <w:szCs w:val="22"/>
        </w:rPr>
        <w:t xml:space="preserve"> VALUES (</w:t>
      </w:r>
      <w:r w:rsidR="00F461A6" w:rsidRPr="00B63CC2">
        <w:rPr>
          <w:rFonts w:eastAsia="Calibri" w:cs="Arial"/>
          <w:sz w:val="22"/>
          <w:szCs w:val="22"/>
        </w:rPr>
        <w:t>3</w:t>
      </w:r>
      <w:proofErr w:type="gramStart"/>
      <w:r w:rsidR="00F461A6" w:rsidRPr="00B63CC2">
        <w:rPr>
          <w:rFonts w:eastAsia="Calibri" w:cs="Arial"/>
          <w:sz w:val="22"/>
          <w:szCs w:val="22"/>
        </w:rPr>
        <w:t>,</w:t>
      </w:r>
      <w:r w:rsidRPr="00B63CC2">
        <w:rPr>
          <w:rFonts w:eastAsia="Calibri" w:cs="Arial"/>
          <w:sz w:val="22"/>
          <w:szCs w:val="22"/>
        </w:rPr>
        <w:t>755532</w:t>
      </w:r>
      <w:proofErr w:type="gramEnd"/>
      <w:r w:rsidRPr="00B63CC2">
        <w:rPr>
          <w:rFonts w:eastAsia="Calibri" w:cs="Arial"/>
          <w:sz w:val="22"/>
          <w:szCs w:val="22"/>
        </w:rPr>
        <w:t>,’3-Dec-2016’,’14-Dec-2016’,’Seek Leave’, 12);</w:t>
      </w:r>
    </w:p>
    <w:p w14:paraId="3EEE1F92" w14:textId="72D6ACC6" w:rsidR="00414421" w:rsidRPr="00B63CC2" w:rsidRDefault="00414421" w:rsidP="00414421">
      <w:pPr>
        <w:jc w:val="both"/>
        <w:rPr>
          <w:rFonts w:eastAsia="Calibri" w:cs="Arial"/>
          <w:sz w:val="22"/>
          <w:szCs w:val="22"/>
        </w:rPr>
      </w:pPr>
      <w:r w:rsidRPr="00B63CC2">
        <w:rPr>
          <w:rFonts w:eastAsia="Calibri" w:cs="Arial"/>
          <w:sz w:val="22"/>
          <w:szCs w:val="22"/>
        </w:rPr>
        <w:lastRenderedPageBreak/>
        <w:t xml:space="preserve">INSERT INTO </w:t>
      </w:r>
      <w:proofErr w:type="spellStart"/>
      <w:r w:rsidRPr="00B63CC2">
        <w:rPr>
          <w:rFonts w:eastAsia="Calibri" w:cs="Arial"/>
          <w:sz w:val="22"/>
          <w:szCs w:val="22"/>
        </w:rPr>
        <w:t>employee_leave_details</w:t>
      </w:r>
      <w:proofErr w:type="spellEnd"/>
      <w:r w:rsidRPr="00B63CC2">
        <w:rPr>
          <w:rFonts w:eastAsia="Calibri" w:cs="Arial"/>
          <w:sz w:val="22"/>
          <w:szCs w:val="22"/>
        </w:rPr>
        <w:t xml:space="preserve"> VALUES (</w:t>
      </w:r>
      <w:r w:rsidR="00F461A6" w:rsidRPr="00B63CC2">
        <w:rPr>
          <w:rFonts w:eastAsia="Calibri" w:cs="Arial"/>
          <w:sz w:val="22"/>
          <w:szCs w:val="22"/>
        </w:rPr>
        <w:t>4</w:t>
      </w:r>
      <w:proofErr w:type="gramStart"/>
      <w:r w:rsidR="00F461A6" w:rsidRPr="00B63CC2">
        <w:rPr>
          <w:rFonts w:eastAsia="Calibri" w:cs="Arial"/>
          <w:sz w:val="22"/>
          <w:szCs w:val="22"/>
        </w:rPr>
        <w:t>,</w:t>
      </w:r>
      <w:r w:rsidRPr="00B63CC2">
        <w:rPr>
          <w:rFonts w:eastAsia="Calibri" w:cs="Arial"/>
          <w:sz w:val="22"/>
          <w:szCs w:val="22"/>
        </w:rPr>
        <w:t>876421</w:t>
      </w:r>
      <w:proofErr w:type="gramEnd"/>
      <w:r w:rsidRPr="00B63CC2">
        <w:rPr>
          <w:rFonts w:eastAsia="Calibri" w:cs="Arial"/>
          <w:sz w:val="22"/>
          <w:szCs w:val="22"/>
        </w:rPr>
        <w:t>,’6-Sep-2016’,’6-Sep-2016’,’Function at home’, 1);</w:t>
      </w:r>
    </w:p>
    <w:p w14:paraId="01E1F202" w14:textId="30AF1361" w:rsidR="00414421" w:rsidRPr="00B63CC2" w:rsidRDefault="00414421" w:rsidP="00414421">
      <w:pPr>
        <w:jc w:val="both"/>
        <w:rPr>
          <w:rFonts w:eastAsia="Calibri" w:cs="Arial"/>
          <w:sz w:val="22"/>
          <w:szCs w:val="22"/>
        </w:rPr>
      </w:pPr>
      <w:r w:rsidRPr="00B63CC2">
        <w:rPr>
          <w:rFonts w:eastAsia="Calibri" w:cs="Arial"/>
          <w:sz w:val="22"/>
          <w:szCs w:val="22"/>
        </w:rPr>
        <w:t xml:space="preserve">INSERT INTO </w:t>
      </w:r>
      <w:proofErr w:type="spellStart"/>
      <w:r w:rsidRPr="00B63CC2">
        <w:rPr>
          <w:rFonts w:eastAsia="Calibri" w:cs="Arial"/>
          <w:sz w:val="22"/>
          <w:szCs w:val="22"/>
        </w:rPr>
        <w:t>employee_leave_details</w:t>
      </w:r>
      <w:proofErr w:type="spellEnd"/>
      <w:r w:rsidRPr="00B63CC2">
        <w:rPr>
          <w:rFonts w:eastAsia="Calibri" w:cs="Arial"/>
          <w:sz w:val="22"/>
          <w:szCs w:val="22"/>
        </w:rPr>
        <w:t xml:space="preserve"> VALUES (</w:t>
      </w:r>
      <w:r w:rsidR="00F461A6" w:rsidRPr="00B63CC2">
        <w:rPr>
          <w:rFonts w:eastAsia="Calibri" w:cs="Arial"/>
          <w:sz w:val="22"/>
          <w:szCs w:val="22"/>
        </w:rPr>
        <w:t>5</w:t>
      </w:r>
      <w:proofErr w:type="gramStart"/>
      <w:r w:rsidR="00F461A6" w:rsidRPr="00B63CC2">
        <w:rPr>
          <w:rFonts w:eastAsia="Calibri" w:cs="Arial"/>
          <w:sz w:val="22"/>
          <w:szCs w:val="22"/>
        </w:rPr>
        <w:t>,</w:t>
      </w:r>
      <w:r w:rsidRPr="00B63CC2">
        <w:rPr>
          <w:rFonts w:eastAsia="Calibri" w:cs="Arial"/>
          <w:sz w:val="22"/>
          <w:szCs w:val="22"/>
        </w:rPr>
        <w:t>876421</w:t>
      </w:r>
      <w:proofErr w:type="gramEnd"/>
      <w:r w:rsidRPr="00B63CC2">
        <w:rPr>
          <w:rFonts w:eastAsia="Calibri" w:cs="Arial"/>
          <w:sz w:val="22"/>
          <w:szCs w:val="22"/>
        </w:rPr>
        <w:t>,’21-Oct-2016’,’23-Oct-2016’,’LOP’, 3);</w:t>
      </w:r>
    </w:p>
    <w:p w14:paraId="540DEC99" w14:textId="478735FF" w:rsidR="00414421" w:rsidRPr="00B63CC2" w:rsidRDefault="00414421" w:rsidP="00414421">
      <w:pPr>
        <w:jc w:val="both"/>
        <w:rPr>
          <w:rFonts w:eastAsia="Calibri" w:cs="Arial"/>
          <w:sz w:val="22"/>
          <w:szCs w:val="22"/>
        </w:rPr>
      </w:pPr>
      <w:r w:rsidRPr="00B63CC2">
        <w:rPr>
          <w:rFonts w:eastAsia="Calibri" w:cs="Arial"/>
          <w:sz w:val="22"/>
          <w:szCs w:val="22"/>
        </w:rPr>
        <w:t xml:space="preserve">INSERT INTO </w:t>
      </w:r>
      <w:proofErr w:type="spellStart"/>
      <w:r w:rsidRPr="00B63CC2">
        <w:rPr>
          <w:rFonts w:eastAsia="Calibri" w:cs="Arial"/>
          <w:sz w:val="22"/>
          <w:szCs w:val="22"/>
        </w:rPr>
        <w:t>employee_leave_details</w:t>
      </w:r>
      <w:proofErr w:type="spellEnd"/>
      <w:r w:rsidRPr="00B63CC2">
        <w:rPr>
          <w:rFonts w:eastAsia="Calibri" w:cs="Arial"/>
          <w:sz w:val="22"/>
          <w:szCs w:val="22"/>
        </w:rPr>
        <w:t xml:space="preserve"> VALUES (</w:t>
      </w:r>
      <w:r w:rsidR="00F461A6" w:rsidRPr="00B63CC2">
        <w:rPr>
          <w:rFonts w:eastAsia="Calibri" w:cs="Arial"/>
          <w:sz w:val="22"/>
          <w:szCs w:val="22"/>
        </w:rPr>
        <w:t>6</w:t>
      </w:r>
      <w:proofErr w:type="gramStart"/>
      <w:r w:rsidR="00F461A6" w:rsidRPr="00B63CC2">
        <w:rPr>
          <w:rFonts w:eastAsia="Calibri" w:cs="Arial"/>
          <w:sz w:val="22"/>
          <w:szCs w:val="22"/>
        </w:rPr>
        <w:t>,</w:t>
      </w:r>
      <w:r w:rsidRPr="00B63CC2">
        <w:rPr>
          <w:rFonts w:eastAsia="Calibri" w:cs="Arial"/>
          <w:sz w:val="22"/>
          <w:szCs w:val="22"/>
        </w:rPr>
        <w:t>755532</w:t>
      </w:r>
      <w:proofErr w:type="gramEnd"/>
      <w:r w:rsidRPr="00B63CC2">
        <w:rPr>
          <w:rFonts w:eastAsia="Calibri" w:cs="Arial"/>
          <w:sz w:val="22"/>
          <w:szCs w:val="22"/>
        </w:rPr>
        <w:t>,’4-Apr-2016’,’5-Apr-2016’,’Personal’, 2);</w:t>
      </w:r>
    </w:p>
    <w:p w14:paraId="21E7DD6F" w14:textId="292F5599" w:rsidR="00141ECC" w:rsidRPr="00B63CC2" w:rsidRDefault="00141ECC" w:rsidP="00141ECC">
      <w:pPr>
        <w:jc w:val="both"/>
        <w:rPr>
          <w:rFonts w:eastAsia="Calibri" w:cs="Arial"/>
          <w:sz w:val="22"/>
          <w:szCs w:val="22"/>
        </w:rPr>
      </w:pPr>
      <w:r w:rsidRPr="00B63CC2">
        <w:rPr>
          <w:rFonts w:eastAsia="Calibri" w:cs="Arial"/>
          <w:sz w:val="22"/>
          <w:szCs w:val="22"/>
        </w:rPr>
        <w:t xml:space="preserve">INSERT INTO </w:t>
      </w:r>
      <w:proofErr w:type="spellStart"/>
      <w:r w:rsidRPr="00B63CC2">
        <w:rPr>
          <w:rFonts w:eastAsia="Calibri" w:cs="Arial"/>
          <w:sz w:val="22"/>
          <w:szCs w:val="22"/>
        </w:rPr>
        <w:t>employee_le</w:t>
      </w:r>
      <w:r w:rsidR="00BB7472" w:rsidRPr="00B63CC2">
        <w:rPr>
          <w:rFonts w:eastAsia="Calibri" w:cs="Arial"/>
          <w:sz w:val="22"/>
          <w:szCs w:val="22"/>
        </w:rPr>
        <w:t>ave_details</w:t>
      </w:r>
      <w:proofErr w:type="spellEnd"/>
      <w:r w:rsidR="00BB7472" w:rsidRPr="00B63CC2">
        <w:rPr>
          <w:rFonts w:eastAsia="Calibri" w:cs="Arial"/>
          <w:sz w:val="22"/>
          <w:szCs w:val="22"/>
        </w:rPr>
        <w:t xml:space="preserve"> VALUES (</w:t>
      </w:r>
      <w:r w:rsidR="00F461A6" w:rsidRPr="00B63CC2">
        <w:rPr>
          <w:rFonts w:eastAsia="Calibri" w:cs="Arial"/>
          <w:sz w:val="22"/>
          <w:szCs w:val="22"/>
        </w:rPr>
        <w:t>7</w:t>
      </w:r>
      <w:proofErr w:type="gramStart"/>
      <w:r w:rsidR="00F461A6" w:rsidRPr="00B63CC2">
        <w:rPr>
          <w:rFonts w:eastAsia="Calibri" w:cs="Arial"/>
          <w:sz w:val="22"/>
          <w:szCs w:val="22"/>
        </w:rPr>
        <w:t>,</w:t>
      </w:r>
      <w:r w:rsidR="00BB7472" w:rsidRPr="00B63CC2">
        <w:rPr>
          <w:rFonts w:eastAsia="Calibri" w:cs="Arial"/>
          <w:sz w:val="22"/>
          <w:szCs w:val="22"/>
        </w:rPr>
        <w:t>121212</w:t>
      </w:r>
      <w:proofErr w:type="gramEnd"/>
      <w:r w:rsidRPr="00B63CC2">
        <w:rPr>
          <w:rFonts w:eastAsia="Calibri" w:cs="Arial"/>
          <w:sz w:val="22"/>
          <w:szCs w:val="22"/>
        </w:rPr>
        <w:t>,’9-Oct-2014’,’9-Oct-2014’,’Festival’, 1);</w:t>
      </w:r>
    </w:p>
    <w:p w14:paraId="4CE53488" w14:textId="77777777" w:rsidR="00E63403" w:rsidRPr="00B63CC2" w:rsidRDefault="00E63403" w:rsidP="00E63403">
      <w:pPr>
        <w:jc w:val="both"/>
        <w:rPr>
          <w:rFonts w:eastAsia="Calibri" w:cs="Arial"/>
          <w:sz w:val="22"/>
          <w:szCs w:val="22"/>
        </w:rPr>
      </w:pPr>
    </w:p>
    <w:p w14:paraId="60AB6D53" w14:textId="49B1A8A9" w:rsidR="00EF6FB8" w:rsidRPr="002F51C1" w:rsidRDefault="00E63403" w:rsidP="00E63403">
      <w:pPr>
        <w:jc w:val="both"/>
        <w:rPr>
          <w:rFonts w:cs="Arial"/>
          <w:szCs w:val="20"/>
        </w:rPr>
      </w:pPr>
      <w:r w:rsidRPr="002F51C1">
        <w:rPr>
          <w:rFonts w:cs="Arial"/>
          <w:szCs w:val="20"/>
        </w:rPr>
        <w:t xml:space="preserve"> </w:t>
      </w:r>
    </w:p>
    <w:p w14:paraId="738A8DED" w14:textId="1BA603BC" w:rsidR="00EF6FB8" w:rsidRPr="002F51C1" w:rsidRDefault="00EF6FB8" w:rsidP="00C53AA9">
      <w:pPr>
        <w:pStyle w:val="ListParagraph"/>
        <w:ind w:left="0"/>
        <w:jc w:val="both"/>
        <w:rPr>
          <w:rFonts w:cs="Arial"/>
          <w:i/>
          <w:sz w:val="20"/>
          <w:szCs w:val="20"/>
        </w:rPr>
      </w:pPr>
      <w:r w:rsidRPr="002F51C1">
        <w:rPr>
          <w:rFonts w:ascii="Arial" w:hAnsi="Arial" w:cs="Arial"/>
          <w:b/>
          <w:i/>
          <w:sz w:val="20"/>
          <w:szCs w:val="20"/>
        </w:rPr>
        <w:t>Note: Participants are kindly requested to follow the same table structure</w:t>
      </w:r>
      <w:r w:rsidRPr="002F51C1">
        <w:rPr>
          <w:rFonts w:ascii="Arial" w:hAnsi="Arial" w:cs="Arial"/>
          <w:i/>
          <w:sz w:val="20"/>
          <w:szCs w:val="20"/>
        </w:rPr>
        <w:t>.</w:t>
      </w:r>
    </w:p>
    <w:p w14:paraId="322EA5F8" w14:textId="77777777" w:rsidR="00EA707D" w:rsidRPr="002F51C1" w:rsidRDefault="00EA707D" w:rsidP="007218EA">
      <w:pPr>
        <w:jc w:val="both"/>
        <w:rPr>
          <w:rFonts w:cs="Arial"/>
          <w:szCs w:val="20"/>
        </w:rPr>
      </w:pPr>
    </w:p>
    <w:p w14:paraId="5937847E" w14:textId="77777777" w:rsidR="00B80B61" w:rsidRPr="002F51C1" w:rsidRDefault="007218EA" w:rsidP="007218EA">
      <w:pPr>
        <w:jc w:val="both"/>
        <w:rPr>
          <w:rFonts w:cs="Arial"/>
          <w:b/>
          <w:szCs w:val="20"/>
        </w:rPr>
      </w:pPr>
      <w:r w:rsidRPr="002F51C1">
        <w:rPr>
          <w:rFonts w:cs="Arial"/>
          <w:b/>
          <w:szCs w:val="20"/>
        </w:rPr>
        <w:t>Screen Prototype</w:t>
      </w:r>
      <w:proofErr w:type="gramStart"/>
      <w:r w:rsidRPr="002F51C1">
        <w:rPr>
          <w:rFonts w:cs="Arial"/>
          <w:b/>
          <w:szCs w:val="20"/>
        </w:rPr>
        <w:t>:[</w:t>
      </w:r>
      <w:proofErr w:type="gramEnd"/>
      <w:r w:rsidRPr="002F51C1">
        <w:rPr>
          <w:rFonts w:cs="Arial"/>
          <w:b/>
          <w:szCs w:val="20"/>
        </w:rPr>
        <w:t>Home Page]</w:t>
      </w:r>
      <w:r w:rsidRPr="002F51C1">
        <w:rPr>
          <w:rFonts w:cs="Arial"/>
          <w:b/>
          <w:szCs w:val="20"/>
        </w:rPr>
        <w:tab/>
      </w:r>
    </w:p>
    <w:p w14:paraId="340442D7" w14:textId="77777777" w:rsidR="00B80B61" w:rsidRDefault="00B80B61" w:rsidP="007218EA">
      <w:pPr>
        <w:jc w:val="both"/>
        <w:rPr>
          <w:rFonts w:cs="Arial"/>
          <w:b/>
          <w:szCs w:val="20"/>
        </w:rPr>
      </w:pPr>
    </w:p>
    <w:p w14:paraId="7D002062" w14:textId="6D202452" w:rsidR="001D5570" w:rsidRPr="002F51C1" w:rsidRDefault="001D5570" w:rsidP="007218EA">
      <w:pPr>
        <w:jc w:val="both"/>
        <w:rPr>
          <w:rFonts w:cs="Arial"/>
          <w:b/>
          <w:szCs w:val="20"/>
        </w:rPr>
      </w:pPr>
      <w:r>
        <w:rPr>
          <w:rFonts w:cs="Arial"/>
          <w:b/>
          <w:szCs w:val="20"/>
        </w:rPr>
        <w:t xml:space="preserve">When User Run application first page is </w:t>
      </w:r>
      <w:proofErr w:type="spellStart"/>
      <w:r w:rsidRPr="001D5570">
        <w:rPr>
          <w:rFonts w:cs="Arial"/>
          <w:b/>
          <w:szCs w:val="20"/>
        </w:rPr>
        <w:t>Home.jsp</w:t>
      </w:r>
      <w:proofErr w:type="spellEnd"/>
    </w:p>
    <w:p w14:paraId="266257C4" w14:textId="46BB8368" w:rsidR="007218EA" w:rsidRPr="002F51C1" w:rsidRDefault="007218EA" w:rsidP="007218EA">
      <w:pPr>
        <w:jc w:val="both"/>
        <w:rPr>
          <w:rFonts w:cs="Arial"/>
          <w:b/>
          <w:szCs w:val="20"/>
        </w:rPr>
      </w:pPr>
      <w:r w:rsidRPr="002F51C1">
        <w:rPr>
          <w:rFonts w:cs="Arial"/>
          <w:b/>
          <w:szCs w:val="20"/>
        </w:rPr>
        <w:tab/>
      </w:r>
      <w:r w:rsidRPr="002F51C1">
        <w:rPr>
          <w:rFonts w:cs="Arial"/>
          <w:b/>
          <w:szCs w:val="20"/>
        </w:rPr>
        <w:tab/>
      </w:r>
      <w:r w:rsidRPr="002F51C1">
        <w:rPr>
          <w:rFonts w:cs="Arial"/>
          <w:b/>
          <w:szCs w:val="20"/>
        </w:rPr>
        <w:tab/>
      </w:r>
      <w:r w:rsidRPr="002F51C1">
        <w:rPr>
          <w:rFonts w:cs="Arial"/>
          <w:b/>
          <w:szCs w:val="20"/>
        </w:rPr>
        <w:tab/>
      </w:r>
      <w:r w:rsidRPr="002F51C1">
        <w:rPr>
          <w:rFonts w:cs="Arial"/>
          <w:b/>
          <w:szCs w:val="20"/>
        </w:rPr>
        <w:tab/>
      </w:r>
      <w:r w:rsidRPr="002F51C1">
        <w:rPr>
          <w:rFonts w:cs="Arial"/>
          <w:b/>
          <w:szCs w:val="20"/>
        </w:rPr>
        <w:tab/>
      </w:r>
      <w:r w:rsidRPr="002F51C1">
        <w:rPr>
          <w:rFonts w:cs="Arial"/>
          <w:b/>
          <w:szCs w:val="20"/>
        </w:rPr>
        <w:tab/>
      </w:r>
    </w:p>
    <w:p w14:paraId="25CDC668" w14:textId="4B32F57A" w:rsidR="007218EA" w:rsidRPr="002F51C1" w:rsidRDefault="006F5B7B" w:rsidP="007218EA">
      <w:pPr>
        <w:jc w:val="both"/>
        <w:rPr>
          <w:rFonts w:cs="Arial"/>
          <w:b/>
          <w:szCs w:val="20"/>
        </w:rPr>
      </w:pPr>
      <w:r>
        <w:rPr>
          <w:rFonts w:cs="Arial"/>
          <w:b/>
          <w:szCs w:val="20"/>
        </w:rPr>
        <w:t xml:space="preserve"> </w:t>
      </w:r>
      <w:proofErr w:type="spellStart"/>
      <w:r w:rsidR="001D5570" w:rsidRPr="001D5570">
        <w:rPr>
          <w:rFonts w:cs="Arial"/>
          <w:b/>
          <w:szCs w:val="20"/>
        </w:rPr>
        <w:t>Home.jsp</w:t>
      </w:r>
      <w:proofErr w:type="spellEnd"/>
      <w:r w:rsidR="00E66F2D">
        <w:rPr>
          <w:noProof/>
        </w:rPr>
        <w:drawing>
          <wp:inline distT="0" distB="0" distL="0" distR="0" wp14:anchorId="2EE59AD0" wp14:editId="76C7416F">
            <wp:extent cx="5689600" cy="1136650"/>
            <wp:effectExtent l="76200" t="76200" r="82550" b="825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251" r="57167" b="62678"/>
                    <a:stretch/>
                  </pic:blipFill>
                  <pic:spPr bwMode="auto">
                    <a:xfrm>
                      <a:off x="0" y="0"/>
                      <a:ext cx="5694300" cy="11375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Arial"/>
          <w:b/>
          <w:szCs w:val="20"/>
        </w:rPr>
        <w:t xml:space="preserve">          </w:t>
      </w:r>
    </w:p>
    <w:p w14:paraId="672E3EB5" w14:textId="3D2F02DB" w:rsidR="00C53AA9" w:rsidRPr="002F51C1" w:rsidRDefault="00C53AA9" w:rsidP="007218EA">
      <w:pPr>
        <w:jc w:val="both"/>
        <w:rPr>
          <w:rFonts w:cs="Arial"/>
          <w:b/>
          <w:szCs w:val="20"/>
        </w:rPr>
      </w:pPr>
    </w:p>
    <w:p w14:paraId="74289086" w14:textId="06C4084E" w:rsidR="00C53AA9" w:rsidRDefault="00514BE5" w:rsidP="007218EA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If Employee ID doesn’t </w:t>
      </w:r>
      <w:proofErr w:type="spellStart"/>
      <w:r>
        <w:rPr>
          <w:rFonts w:cs="Arial"/>
          <w:szCs w:val="20"/>
        </w:rPr>
        <w:t>exist.</w:t>
      </w:r>
      <w:r w:rsidR="00B563B5">
        <w:rPr>
          <w:rFonts w:cs="Arial"/>
          <w:szCs w:val="20"/>
        </w:rPr>
        <w:t>then</w:t>
      </w:r>
      <w:proofErr w:type="spellEnd"/>
    </w:p>
    <w:p w14:paraId="50F29ED4" w14:textId="2C8B350F" w:rsidR="00B563B5" w:rsidRDefault="00B563B5" w:rsidP="007218EA">
      <w:pPr>
        <w:jc w:val="both"/>
        <w:rPr>
          <w:rFonts w:cs="Arial"/>
          <w:szCs w:val="20"/>
        </w:rPr>
      </w:pPr>
      <w:r>
        <w:rPr>
          <w:noProof/>
        </w:rPr>
        <w:drawing>
          <wp:inline distT="0" distB="0" distL="0" distR="0" wp14:anchorId="737F50D8" wp14:editId="5204D373">
            <wp:extent cx="5708650" cy="1092200"/>
            <wp:effectExtent l="76200" t="76200" r="82550" b="698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585" t="12006" r="47468" b="57806"/>
                    <a:stretch/>
                  </pic:blipFill>
                  <pic:spPr bwMode="auto">
                    <a:xfrm>
                      <a:off x="0" y="0"/>
                      <a:ext cx="5713176" cy="10930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D5EA9" w14:textId="77777777" w:rsidR="00C53AA9" w:rsidRDefault="00C53AA9" w:rsidP="007218EA">
      <w:pPr>
        <w:jc w:val="both"/>
        <w:rPr>
          <w:rFonts w:cs="Arial"/>
          <w:b/>
          <w:szCs w:val="20"/>
        </w:rPr>
      </w:pPr>
    </w:p>
    <w:p w14:paraId="165764B2" w14:textId="4C3B6E1A" w:rsidR="00514BE5" w:rsidRPr="002F51C1" w:rsidRDefault="00736EE5" w:rsidP="007218EA">
      <w:pPr>
        <w:jc w:val="both"/>
        <w:rPr>
          <w:rFonts w:cs="Arial"/>
          <w:b/>
          <w:szCs w:val="20"/>
        </w:rPr>
      </w:pPr>
      <w:r>
        <w:rPr>
          <w:rFonts w:cs="Arial"/>
          <w:b/>
          <w:szCs w:val="20"/>
        </w:rPr>
        <w:t>For Valid Employee ID</w:t>
      </w:r>
      <w:r w:rsidR="00514BE5">
        <w:rPr>
          <w:rFonts w:cs="Arial"/>
          <w:b/>
          <w:szCs w:val="20"/>
        </w:rPr>
        <w:t>,</w:t>
      </w:r>
      <w:r w:rsidR="00636FDD">
        <w:rPr>
          <w:rFonts w:cs="Arial"/>
          <w:b/>
          <w:szCs w:val="20"/>
        </w:rPr>
        <w:t xml:space="preserve"> </w:t>
      </w:r>
      <w:r w:rsidR="00514BE5">
        <w:rPr>
          <w:rFonts w:cs="Arial"/>
          <w:b/>
          <w:szCs w:val="20"/>
        </w:rPr>
        <w:t>Application shoul</w:t>
      </w:r>
      <w:r w:rsidR="00F1505F">
        <w:rPr>
          <w:rFonts w:cs="Arial"/>
          <w:b/>
          <w:szCs w:val="20"/>
        </w:rPr>
        <w:t>d display all the leave details as follow.</w:t>
      </w:r>
      <w:r w:rsidR="009D029C" w:rsidRPr="009D029C">
        <w:rPr>
          <w:rFonts w:cs="Arial"/>
          <w:szCs w:val="20"/>
          <w:u w:val="single"/>
        </w:rPr>
        <w:t xml:space="preserve"> </w:t>
      </w:r>
      <w:r w:rsidR="009D029C">
        <w:rPr>
          <w:rFonts w:cs="Arial"/>
          <w:szCs w:val="20"/>
          <w:u w:val="single"/>
        </w:rPr>
        <w:t>(</w:t>
      </w:r>
      <w:proofErr w:type="spellStart"/>
      <w:r w:rsidR="009D029C">
        <w:rPr>
          <w:rFonts w:cs="Arial"/>
          <w:szCs w:val="20"/>
          <w:u w:val="single"/>
        </w:rPr>
        <w:t>ViewLeaveDetails.jsp</w:t>
      </w:r>
      <w:proofErr w:type="spellEnd"/>
      <w:r w:rsidR="009D029C">
        <w:rPr>
          <w:rFonts w:cs="Arial"/>
          <w:szCs w:val="20"/>
          <w:u w:val="single"/>
        </w:rPr>
        <w:t>)</w:t>
      </w:r>
    </w:p>
    <w:p w14:paraId="74656E81" w14:textId="77777777" w:rsidR="00C53AA9" w:rsidRDefault="00C53AA9" w:rsidP="007218EA">
      <w:pPr>
        <w:jc w:val="both"/>
        <w:rPr>
          <w:rFonts w:cs="Arial"/>
          <w:b/>
          <w:szCs w:val="20"/>
        </w:rPr>
      </w:pPr>
    </w:p>
    <w:p w14:paraId="13C0982D" w14:textId="123C1610" w:rsidR="00A34A32" w:rsidRDefault="001D5570" w:rsidP="00F1505F">
      <w:pPr>
        <w:jc w:val="both"/>
        <w:rPr>
          <w:noProof/>
        </w:rPr>
      </w:pPr>
      <w:proofErr w:type="spellStart"/>
      <w:r>
        <w:rPr>
          <w:rFonts w:cs="Arial"/>
          <w:szCs w:val="20"/>
          <w:u w:val="single"/>
        </w:rPr>
        <w:t>ViewLeaveDetails.jsp</w:t>
      </w:r>
      <w:proofErr w:type="spellEnd"/>
    </w:p>
    <w:p w14:paraId="149564CD" w14:textId="1E30D605" w:rsidR="00C40DA6" w:rsidRPr="00B849BC" w:rsidRDefault="00E66F2D" w:rsidP="00F1505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5AEB141" wp14:editId="7C4BB0A0">
            <wp:extent cx="5581650" cy="1409700"/>
            <wp:effectExtent l="76200" t="76200" r="76200" b="762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" t="15753" r="52421" b="44299"/>
                    <a:stretch/>
                  </pic:blipFill>
                  <pic:spPr bwMode="auto">
                    <a:xfrm>
                      <a:off x="0" y="0"/>
                      <a:ext cx="5583000" cy="14100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1CCBF4" w14:textId="7009374C" w:rsidR="00333FEE" w:rsidRDefault="005027BF" w:rsidP="00F1505F">
      <w:pPr>
        <w:jc w:val="both"/>
        <w:rPr>
          <w:rFonts w:cs="Arial"/>
          <w:b/>
          <w:szCs w:val="20"/>
        </w:rPr>
      </w:pPr>
      <w:r>
        <w:rPr>
          <w:rFonts w:cs="Arial"/>
          <w:b/>
          <w:szCs w:val="20"/>
        </w:rPr>
        <w:lastRenderedPageBreak/>
        <w:t>If</w:t>
      </w:r>
      <w:r w:rsidR="00F1505F">
        <w:rPr>
          <w:rFonts w:cs="Arial"/>
          <w:b/>
          <w:szCs w:val="20"/>
        </w:rPr>
        <w:t xml:space="preserve"> No leave history details found then </w:t>
      </w:r>
      <w:r w:rsidR="00193720">
        <w:rPr>
          <w:rFonts w:cs="Arial"/>
          <w:b/>
          <w:szCs w:val="20"/>
        </w:rPr>
        <w:t>Display the message accordingly.</w:t>
      </w:r>
    </w:p>
    <w:p w14:paraId="3E6B27D8" w14:textId="77777777" w:rsidR="00E66F2D" w:rsidRDefault="00E66F2D" w:rsidP="00F1505F">
      <w:pPr>
        <w:jc w:val="both"/>
        <w:rPr>
          <w:rFonts w:cs="Arial"/>
          <w:b/>
          <w:szCs w:val="20"/>
        </w:rPr>
      </w:pPr>
    </w:p>
    <w:p w14:paraId="732A2209" w14:textId="179B07CA" w:rsidR="00E66F2D" w:rsidRDefault="00E66F2D" w:rsidP="00F1505F">
      <w:pPr>
        <w:jc w:val="both"/>
        <w:rPr>
          <w:rFonts w:cs="Arial"/>
          <w:b/>
          <w:szCs w:val="20"/>
        </w:rPr>
      </w:pPr>
      <w:r>
        <w:rPr>
          <w:noProof/>
        </w:rPr>
        <w:drawing>
          <wp:inline distT="0" distB="0" distL="0" distR="0" wp14:anchorId="3F7D4097" wp14:editId="00798021">
            <wp:extent cx="5778500" cy="1181100"/>
            <wp:effectExtent l="76200" t="76200" r="69850" b="762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0317" r="65928" b="58743"/>
                    <a:stretch/>
                  </pic:blipFill>
                  <pic:spPr bwMode="auto">
                    <a:xfrm>
                      <a:off x="0" y="0"/>
                      <a:ext cx="5781045" cy="1181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8AE87" w14:textId="77777777" w:rsidR="00E66F2D" w:rsidRDefault="00E66F2D" w:rsidP="00F1505F">
      <w:pPr>
        <w:jc w:val="both"/>
        <w:rPr>
          <w:rFonts w:cs="Arial"/>
          <w:b/>
          <w:szCs w:val="20"/>
        </w:rPr>
      </w:pPr>
    </w:p>
    <w:p w14:paraId="791B11C8" w14:textId="0188E771" w:rsidR="007218EA" w:rsidRPr="002F51C1" w:rsidRDefault="009A26C9" w:rsidP="00C40DA6">
      <w:pPr>
        <w:pStyle w:val="HTMLPreformatted"/>
        <w:spacing w:line="360" w:lineRule="auto"/>
        <w:rPr>
          <w:rFonts w:ascii="Arial" w:hAnsi="Arial" w:cs="Arial"/>
          <w:b/>
        </w:rPr>
      </w:pPr>
      <w:r w:rsidRPr="002F51C1">
        <w:rPr>
          <w:rFonts w:ascii="Arial" w:hAnsi="Arial" w:cs="Arial"/>
          <w:b/>
        </w:rPr>
        <w:t>Mark Distribution:</w:t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="007218EA" w:rsidRPr="002F51C1">
        <w:rPr>
          <w:rFonts w:ascii="Arial" w:hAnsi="Arial" w:cs="Arial"/>
          <w:b/>
        </w:rPr>
        <w:t>[</w:t>
      </w:r>
      <w:proofErr w:type="gramStart"/>
      <w:r w:rsidR="007218EA" w:rsidRPr="002F51C1">
        <w:rPr>
          <w:rFonts w:ascii="Arial" w:hAnsi="Arial" w:cs="Arial"/>
          <w:b/>
        </w:rPr>
        <w:t>Marks :</w:t>
      </w:r>
      <w:r w:rsidR="00B14EEF" w:rsidRPr="002F51C1">
        <w:rPr>
          <w:rFonts w:ascii="Arial" w:hAnsi="Arial" w:cs="Arial"/>
          <w:b/>
        </w:rPr>
        <w:t>5</w:t>
      </w:r>
      <w:r w:rsidR="007218EA" w:rsidRPr="002F51C1">
        <w:rPr>
          <w:rFonts w:ascii="Arial" w:hAnsi="Arial" w:cs="Arial"/>
          <w:b/>
        </w:rPr>
        <w:t>7</w:t>
      </w:r>
      <w:proofErr w:type="gramEnd"/>
      <w:r w:rsidR="007218EA" w:rsidRPr="002F51C1">
        <w:rPr>
          <w:rFonts w:ascii="Arial" w:hAnsi="Arial" w:cs="Arial"/>
          <w:b/>
        </w:rPr>
        <w:t>]</w:t>
      </w:r>
    </w:p>
    <w:tbl>
      <w:tblPr>
        <w:tblW w:w="88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57"/>
        <w:gridCol w:w="563"/>
      </w:tblGrid>
      <w:tr w:rsidR="007218EA" w:rsidRPr="002F51C1" w14:paraId="40F4848A" w14:textId="77777777" w:rsidTr="003E68E9">
        <w:tc>
          <w:tcPr>
            <w:tcW w:w="8257" w:type="dxa"/>
          </w:tcPr>
          <w:p w14:paraId="1E861EF8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Home Page Design</w:t>
            </w:r>
          </w:p>
        </w:tc>
        <w:tc>
          <w:tcPr>
            <w:tcW w:w="563" w:type="dxa"/>
          </w:tcPr>
          <w:p w14:paraId="1A5EC692" w14:textId="13E7BEAC" w:rsidR="007218EA" w:rsidRPr="002F51C1" w:rsidRDefault="001C7AEA" w:rsidP="005C49CB">
            <w:pPr>
              <w:jc w:val="both"/>
              <w:rPr>
                <w:rFonts w:cs="Arial"/>
                <w:szCs w:val="20"/>
              </w:rPr>
            </w:pPr>
            <w:r w:rsidRPr="00F7657E">
              <w:rPr>
                <w:rFonts w:cs="Arial"/>
                <w:szCs w:val="20"/>
              </w:rPr>
              <w:t>5</w:t>
            </w:r>
          </w:p>
        </w:tc>
      </w:tr>
      <w:tr w:rsidR="007218EA" w:rsidRPr="002F51C1" w14:paraId="3CC35DA7" w14:textId="77777777" w:rsidTr="003E68E9">
        <w:tc>
          <w:tcPr>
            <w:tcW w:w="8257" w:type="dxa"/>
          </w:tcPr>
          <w:p w14:paraId="7F8D7021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Mapping user  actions to controller class methods</w:t>
            </w:r>
          </w:p>
        </w:tc>
        <w:tc>
          <w:tcPr>
            <w:tcW w:w="563" w:type="dxa"/>
          </w:tcPr>
          <w:p w14:paraId="7013A58F" w14:textId="0D956352" w:rsidR="007218EA" w:rsidRPr="002F51C1" w:rsidRDefault="00951BCE" w:rsidP="002A440D">
            <w:pPr>
              <w:pStyle w:val="HTMLPreformatted"/>
              <w:spacing w:line="360" w:lineRule="auto"/>
              <w:rPr>
                <w:rFonts w:ascii="Arial" w:hAnsi="Arial" w:cs="Arial"/>
              </w:rPr>
            </w:pPr>
            <w:r w:rsidRPr="002F51C1">
              <w:rPr>
                <w:rFonts w:ascii="Arial" w:hAnsi="Arial" w:cs="Arial"/>
              </w:rPr>
              <w:t>5</w:t>
            </w:r>
          </w:p>
        </w:tc>
      </w:tr>
      <w:tr w:rsidR="007218EA" w:rsidRPr="002F51C1" w14:paraId="15C9B533" w14:textId="77777777" w:rsidTr="003E68E9">
        <w:tc>
          <w:tcPr>
            <w:tcW w:w="8257" w:type="dxa"/>
          </w:tcPr>
          <w:p w14:paraId="2DECAF81" w14:textId="113DDE1F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 xml:space="preserve">Correct class level annotations and </w:t>
            </w:r>
            <w:r w:rsidR="00AC0BAB" w:rsidRPr="002F51C1">
              <w:rPr>
                <w:rFonts w:cs="Arial"/>
                <w:szCs w:val="20"/>
              </w:rPr>
              <w:t>auto wiring</w:t>
            </w:r>
            <w:r w:rsidRPr="002F51C1">
              <w:rPr>
                <w:rFonts w:cs="Arial"/>
                <w:szCs w:val="20"/>
              </w:rPr>
              <w:t xml:space="preserve"> used</w:t>
            </w:r>
          </w:p>
        </w:tc>
        <w:tc>
          <w:tcPr>
            <w:tcW w:w="563" w:type="dxa"/>
          </w:tcPr>
          <w:p w14:paraId="6C15A78D" w14:textId="41F7567F" w:rsidR="007218EA" w:rsidRPr="002F51C1" w:rsidRDefault="00951BCE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5</w:t>
            </w:r>
          </w:p>
        </w:tc>
      </w:tr>
      <w:tr w:rsidR="007218EA" w:rsidRPr="002F51C1" w14:paraId="7487ACC2" w14:textId="77777777" w:rsidTr="003E68E9">
        <w:tc>
          <w:tcPr>
            <w:tcW w:w="8257" w:type="dxa"/>
          </w:tcPr>
          <w:p w14:paraId="76392B6F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Correct method signatures and use of annotations in Controller class method</w:t>
            </w:r>
          </w:p>
        </w:tc>
        <w:tc>
          <w:tcPr>
            <w:tcW w:w="563" w:type="dxa"/>
          </w:tcPr>
          <w:p w14:paraId="0A442D39" w14:textId="415925EE" w:rsidR="007218EA" w:rsidRPr="002F51C1" w:rsidRDefault="00951BCE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5</w:t>
            </w:r>
          </w:p>
        </w:tc>
      </w:tr>
      <w:tr w:rsidR="007218EA" w:rsidRPr="002F51C1" w14:paraId="108721EB" w14:textId="77777777" w:rsidTr="003E68E9">
        <w:trPr>
          <w:trHeight w:val="341"/>
        </w:trPr>
        <w:tc>
          <w:tcPr>
            <w:tcW w:w="8257" w:type="dxa"/>
          </w:tcPr>
          <w:p w14:paraId="13FB9281" w14:textId="1781AC03" w:rsidR="007218EA" w:rsidRPr="002F51C1" w:rsidRDefault="00666B04" w:rsidP="00666B04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 xml:space="preserve">Display </w:t>
            </w:r>
            <w:proofErr w:type="spellStart"/>
            <w:r w:rsidR="00514BE5">
              <w:rPr>
                <w:rFonts w:cs="Arial"/>
                <w:szCs w:val="20"/>
                <w:u w:val="single"/>
              </w:rPr>
              <w:t>ViewLeaveDetails</w:t>
            </w:r>
            <w:r w:rsidRPr="002F51C1">
              <w:rPr>
                <w:rFonts w:cs="Arial"/>
                <w:szCs w:val="20"/>
                <w:u w:val="single"/>
              </w:rPr>
              <w:t>.jsp</w:t>
            </w:r>
            <w:proofErr w:type="spellEnd"/>
            <w:r w:rsidR="00636FDD">
              <w:rPr>
                <w:rFonts w:cs="Arial"/>
                <w:szCs w:val="20"/>
              </w:rPr>
              <w:t xml:space="preserve">  </w:t>
            </w:r>
            <w:r w:rsidRPr="002F51C1">
              <w:rPr>
                <w:rFonts w:cs="Arial"/>
                <w:szCs w:val="20"/>
              </w:rPr>
              <w:t xml:space="preserve">page </w:t>
            </w:r>
          </w:p>
        </w:tc>
        <w:tc>
          <w:tcPr>
            <w:tcW w:w="563" w:type="dxa"/>
          </w:tcPr>
          <w:p w14:paraId="3530144A" w14:textId="5A4A171D" w:rsidR="007218EA" w:rsidRPr="002F51C1" w:rsidRDefault="00F96199" w:rsidP="005C49CB">
            <w:pPr>
              <w:jc w:val="both"/>
              <w:rPr>
                <w:rFonts w:cs="Arial"/>
                <w:szCs w:val="20"/>
              </w:rPr>
            </w:pPr>
            <w:r w:rsidRPr="00F7657E">
              <w:rPr>
                <w:rFonts w:cs="Arial"/>
                <w:szCs w:val="20"/>
              </w:rPr>
              <w:t>10</w:t>
            </w:r>
          </w:p>
        </w:tc>
      </w:tr>
      <w:tr w:rsidR="007218EA" w:rsidRPr="002F51C1" w14:paraId="2EAA2852" w14:textId="77777777" w:rsidTr="003E68E9">
        <w:tc>
          <w:tcPr>
            <w:tcW w:w="8257" w:type="dxa"/>
          </w:tcPr>
          <w:p w14:paraId="2B2CEF57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Field Validations using Spring Validator framework</w:t>
            </w:r>
          </w:p>
        </w:tc>
        <w:tc>
          <w:tcPr>
            <w:tcW w:w="563" w:type="dxa"/>
          </w:tcPr>
          <w:p w14:paraId="75E6B491" w14:textId="33F4646E" w:rsidR="007218EA" w:rsidRPr="002F51C1" w:rsidRDefault="00951BCE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10</w:t>
            </w:r>
          </w:p>
        </w:tc>
      </w:tr>
      <w:tr w:rsidR="007218EA" w:rsidRPr="002F51C1" w14:paraId="34E8816F" w14:textId="77777777" w:rsidTr="003E68E9">
        <w:tc>
          <w:tcPr>
            <w:tcW w:w="8257" w:type="dxa"/>
          </w:tcPr>
          <w:p w14:paraId="50D99F30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Correct service and DAO layer method signatures</w:t>
            </w:r>
          </w:p>
        </w:tc>
        <w:tc>
          <w:tcPr>
            <w:tcW w:w="563" w:type="dxa"/>
          </w:tcPr>
          <w:p w14:paraId="47BCE6A1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2</w:t>
            </w:r>
          </w:p>
        </w:tc>
      </w:tr>
      <w:tr w:rsidR="007218EA" w:rsidRPr="002F51C1" w14:paraId="2708B297" w14:textId="77777777" w:rsidTr="003E68E9">
        <w:tc>
          <w:tcPr>
            <w:tcW w:w="8257" w:type="dxa"/>
          </w:tcPr>
          <w:p w14:paraId="56BA5C16" w14:textId="2B47E807" w:rsidR="007218EA" w:rsidRPr="00F7657E" w:rsidRDefault="007218EA" w:rsidP="00C22850">
            <w:pPr>
              <w:jc w:val="both"/>
              <w:rPr>
                <w:rFonts w:cs="Arial"/>
                <w:szCs w:val="20"/>
              </w:rPr>
            </w:pPr>
            <w:r w:rsidRPr="00F7657E">
              <w:rPr>
                <w:rFonts w:cs="Arial"/>
                <w:szCs w:val="20"/>
              </w:rPr>
              <w:t xml:space="preserve">Correct </w:t>
            </w:r>
            <w:r w:rsidR="00C22850" w:rsidRPr="00F7657E">
              <w:rPr>
                <w:rFonts w:cs="Arial"/>
                <w:szCs w:val="20"/>
              </w:rPr>
              <w:t xml:space="preserve">Spring JPA logic  in DAO layer to persist the question in the table </w:t>
            </w:r>
          </w:p>
        </w:tc>
        <w:tc>
          <w:tcPr>
            <w:tcW w:w="563" w:type="dxa"/>
          </w:tcPr>
          <w:p w14:paraId="466B8CE3" w14:textId="29F14963" w:rsidR="007218EA" w:rsidRPr="00F7657E" w:rsidRDefault="00F24D9B" w:rsidP="005C49CB">
            <w:pPr>
              <w:jc w:val="both"/>
              <w:rPr>
                <w:rFonts w:cs="Arial"/>
                <w:szCs w:val="20"/>
              </w:rPr>
            </w:pPr>
            <w:r w:rsidRPr="00F7657E">
              <w:rPr>
                <w:rFonts w:cs="Arial"/>
                <w:szCs w:val="20"/>
              </w:rPr>
              <w:t>10</w:t>
            </w:r>
          </w:p>
        </w:tc>
      </w:tr>
      <w:tr w:rsidR="007218EA" w:rsidRPr="002F51C1" w14:paraId="4D7B8A3D" w14:textId="77777777" w:rsidTr="003E68E9">
        <w:tc>
          <w:tcPr>
            <w:tcW w:w="8257" w:type="dxa"/>
          </w:tcPr>
          <w:p w14:paraId="13B80155" w14:textId="62DA36F2" w:rsidR="007218EA" w:rsidRPr="002F51C1" w:rsidRDefault="00514BE5" w:rsidP="005C49CB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Employee ID Validation and displaying correct error message</w:t>
            </w:r>
          </w:p>
        </w:tc>
        <w:tc>
          <w:tcPr>
            <w:tcW w:w="563" w:type="dxa"/>
          </w:tcPr>
          <w:p w14:paraId="1517CF61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5</w:t>
            </w:r>
          </w:p>
        </w:tc>
      </w:tr>
    </w:tbl>
    <w:p w14:paraId="17CF06F4" w14:textId="77777777" w:rsidR="0011783D" w:rsidRDefault="0011783D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3B4419EF" w14:textId="0EAEDFD0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  <w:r w:rsidRPr="00B3147A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CCE9D4" wp14:editId="460A3964">
                <wp:simplePos x="0" y="0"/>
                <wp:positionH relativeFrom="column">
                  <wp:posOffset>6350</wp:posOffset>
                </wp:positionH>
                <wp:positionV relativeFrom="paragraph">
                  <wp:posOffset>4445</wp:posOffset>
                </wp:positionV>
                <wp:extent cx="5454650" cy="3308350"/>
                <wp:effectExtent l="0" t="0" r="12700" b="2540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4650" cy="3308350"/>
                          <a:chOff x="3030" y="1800"/>
                          <a:chExt cx="6885" cy="5100"/>
                        </a:xfrm>
                      </wpg:grpSpPr>
                      <wps:wsp>
                        <wps:cNvPr id="4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6735" y="1800"/>
                            <a:ext cx="765" cy="450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66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8F689E" w14:textId="77777777" w:rsidR="00A20688" w:rsidRDefault="00A20688" w:rsidP="00A20688">
                              <w:r>
                                <w:t>JSP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030" y="2775"/>
                            <a:ext cx="4845" cy="49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AD55AE" w14:textId="77777777" w:rsidR="00A20688" w:rsidRDefault="00A20688" w:rsidP="00A20688">
                              <w:pPr>
                                <w:jc w:val="center"/>
                              </w:pPr>
                              <w:proofErr w:type="spellStart"/>
                              <w:r>
                                <w:t>QueryController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3030" y="1800"/>
                            <a:ext cx="1680" cy="55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9933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CDDB6" w14:textId="77777777" w:rsidR="00A20688" w:rsidRDefault="00A20688" w:rsidP="00A20688">
                              <w:pPr>
                                <w:jc w:val="center"/>
                              </w:pPr>
                              <w: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030" y="3660"/>
                            <a:ext cx="2085" cy="43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925F5E" w14:textId="77777777" w:rsidR="00A20688" w:rsidRDefault="00A20688" w:rsidP="00A20688">
                              <w:proofErr w:type="spellStart"/>
                              <w:r>
                                <w:t>IQueryService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535" y="3660"/>
                            <a:ext cx="2460" cy="43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61613A" w14:textId="77777777" w:rsidR="00A20688" w:rsidRDefault="00A20688" w:rsidP="00A20688">
                              <w:proofErr w:type="spellStart"/>
                              <w:r>
                                <w:t>QueryServiceImpl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30" y="4560"/>
                            <a:ext cx="2085" cy="43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BE43C" w14:textId="77777777" w:rsidR="00A20688" w:rsidRDefault="00A20688" w:rsidP="00A20688">
                              <w:proofErr w:type="spellStart"/>
                              <w:r>
                                <w:t>IQueryDAO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5535" y="4560"/>
                            <a:ext cx="2460" cy="43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F9681" w14:textId="77777777" w:rsidR="00A20688" w:rsidRDefault="00A20688" w:rsidP="00A20688">
                              <w:proofErr w:type="spellStart"/>
                              <w:r>
                                <w:t>QueryDAOImpl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3135" y="5685"/>
                            <a:ext cx="1575" cy="1215"/>
                          </a:xfrm>
                          <a:prstGeom prst="flowChartMagneticDisk">
                            <a:avLst/>
                          </a:prstGeom>
                          <a:solidFill>
                            <a:srgbClr val="92D05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FCDC25A" w14:textId="77777777" w:rsidR="00A20688" w:rsidRDefault="00A20688" w:rsidP="00A20688">
                              <w:r>
                                <w:t xml:space="preserve">        DB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7095" y="2250"/>
                            <a:ext cx="0" cy="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4140" y="2355"/>
                            <a:ext cx="0" cy="4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3825" y="2355"/>
                            <a:ext cx="0" cy="4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4140" y="3270"/>
                            <a:ext cx="0" cy="3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3825" y="3270"/>
                            <a:ext cx="0" cy="3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4140" y="4095"/>
                            <a:ext cx="0" cy="4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3825" y="4095"/>
                            <a:ext cx="0" cy="4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3825" y="4995"/>
                            <a:ext cx="0" cy="6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4140" y="4995"/>
                            <a:ext cx="0" cy="6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5115" y="3840"/>
                            <a:ext cx="4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115" y="4755"/>
                            <a:ext cx="4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510" y="2565"/>
                            <a:ext cx="1405" cy="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A601B1" w14:textId="77777777" w:rsidR="00A20688" w:rsidRDefault="00A20688" w:rsidP="00A2068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407848">
                                <w:rPr>
                                  <w:sz w:val="22"/>
                                  <w:szCs w:val="22"/>
                                </w:rPr>
                                <w:t>Spring Controller</w:t>
                              </w:r>
                            </w:p>
                            <w:p w14:paraId="629B94AD" w14:textId="77777777" w:rsidR="00A20688" w:rsidRPr="00407848" w:rsidRDefault="00A20688" w:rsidP="00A2068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510" y="3510"/>
                            <a:ext cx="1405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A3A597" w14:textId="77777777" w:rsidR="00A20688" w:rsidRPr="00407848" w:rsidRDefault="00A20688" w:rsidP="00A2068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Service Layer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510" y="4560"/>
                            <a:ext cx="1405" cy="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14452E" w14:textId="77777777" w:rsidR="00A20688" w:rsidRPr="00407848" w:rsidRDefault="00A20688" w:rsidP="00A2068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DAO Layer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CE9D4" id="Group 2" o:spid="_x0000_s1026" style="position:absolute;margin-left:.5pt;margin-top:.35pt;width:429.5pt;height:260.5pt;z-index:251662336" coordorigin="3030,1800" coordsize="6885,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"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3" o:spid="_x0000_s1027" type="#_x0000_t65" style="position:absolute;left:6735;top:1800;width:76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YJT8EA&#10;AADaAAAADwAAAGRycy9kb3ducmV2LnhtbESPQYvCMBSE74L/ITzBi6ypIiJdo4igeFusy3p9NG/b&#10;ss1LTaLt+uuNIHgcZuYbZrnuTC1u5HxlWcFknIAgzq2uuFDwfdp9LED4gKyxtkwK/snDetXvLTHV&#10;tuUj3bJQiAhhn6KCMoQmldLnJRn0Y9sQR+/XOoMhSldI7bCNcFPLaZLMpcGK40KJDW1Lyv+yq1Fw&#10;YZcUZ9/O7M9muv9qDqNrdielhoNu8wkiUBfe4Vf7oBXM4Hkl3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WCU/BAAAA2gAAAA8AAAAAAAAAAAAAAAAAmAIAAGRycy9kb3du&#10;cmV2LnhtbFBLBQYAAAAABAAEAPUAAACGAwAAAAA=&#10;" fillcolor="#ff6">
                  <v:textbox>
                    <w:txbxContent>
                      <w:p w14:paraId="4F8F689E" w14:textId="77777777" w:rsidR="00A20688" w:rsidRDefault="00A20688" w:rsidP="00A20688">
                        <w:r>
                          <w:t>JSP</w:t>
                        </w:r>
                      </w:p>
                    </w:txbxContent>
                  </v:textbox>
                </v:shape>
                <v:rect id="Rectangle 4" o:spid="_x0000_s1028" style="position:absolute;left:3030;top:2775;width:4845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UH97oA&#10;AADaAAAADwAAAGRycy9kb3ducmV2LnhtbERPSwrCMBDdC94hjOBOU79INYooooIbqwcYmrEtNpPS&#10;RK23N4Lg8vH+i1VjSvGk2hWWFQz6EQji1OqCMwXXy643A+E8ssbSMil4k4PVst1aYKzti8/0THwm&#10;Qgi7GBXk3lexlC7NyaDr24o4cDdbG/QB1pnUNb5CuCnlMIqm0mDBoSHHijY5pffkYcIMOTuUOBmM&#10;j1uHw9H+nYzvp0SpbqdZz0F4avxf/HMftIIpfK8EP8jlB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ZwUH97oAAADaAAAADwAAAAAAAAAAAAAAAACYAgAAZHJzL2Rvd25yZXYueG1s&#10;UEsFBgAAAAAEAAQA9QAAAH8DAAAAAA==&#10;" fillcolor="#ffc000">
                  <v:textbox>
                    <w:txbxContent>
                      <w:p w14:paraId="4BAD55AE" w14:textId="77777777" w:rsidR="00A20688" w:rsidRDefault="00A20688" w:rsidP="00A20688">
                        <w:pPr>
                          <w:jc w:val="center"/>
                        </w:pPr>
                        <w:proofErr w:type="spellStart"/>
                        <w:r>
                          <w:t>QueryController</w:t>
                        </w:r>
                        <w:proofErr w:type="spellEnd"/>
                      </w:p>
                    </w:txbxContent>
                  </v:textbox>
                </v:rect>
                <v:roundrect id="AutoShape 5" o:spid="_x0000_s1029" style="position:absolute;left:3030;top:1800;width:1680;height:55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S7IsEA&#10;AADaAAAADwAAAGRycy9kb3ducmV2LnhtbESPQYvCMBSE7wv7H8ITvK2pIirVKCIIHjzsar0/mte0&#10;2LyUJGvrvzcLCx6HmfmG2ewG24oH+dA4VjCdZCCIS6cbNgqK6/FrBSJEZI2tY1LwpAC77efHBnPt&#10;ev6hxyUakSAcclRQx9jlUoayJoth4jri5FXOW4xJeiO1xz7BbStnWbaQFhtOCzV2dKipvF9+rYLv&#10;/dEsq6rvQ3E/N6a7Ha5+/lRqPBr2axCRhvgO/7dPWsES/q6kGyC3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dkuyLBAAAA2gAAAA8AAAAAAAAAAAAAAAAAmAIAAGRycy9kb3du&#10;cmV2LnhtbFBLBQYAAAAABAAEAPUAAACGAwAAAAA=&#10;" fillcolor="#93f">
                  <v:textbox>
                    <w:txbxContent>
                      <w:p w14:paraId="53BCDDB6" w14:textId="77777777" w:rsidR="00A20688" w:rsidRDefault="00A20688" w:rsidP="00A20688">
                        <w:pPr>
                          <w:jc w:val="center"/>
                        </w:pPr>
                        <w:r>
                          <w:t>Client</w:t>
                        </w:r>
                      </w:p>
                    </w:txbxContent>
                  </v:textbox>
                </v:roundrect>
                <v:rect id="Rectangle 6" o:spid="_x0000_s1030" style="position:absolute;left:3030;top:3660;width:208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1s+8EA&#10;AADaAAAADwAAAGRycy9kb3ducmV2LnhtbESPQWvCQBSE7wX/w/IEb/VFD9JGVxFB7KGXxuL5kX1m&#10;o9m3MbvG+O+7hUKPw8x8w6w2g2tUz12ovWiYTTNQLKU3tVQavo/71zdQIZIYarywhicH2KxHLyvK&#10;jX/IF/dFrFSCSMhJg42xzRFDadlRmPqWJXln3zmKSXYVmo4eCe4anGfZAh3VkhYstbyzXF6Lu9Ng&#10;PhGvJ7vHczX0tjxe5LYoDlpPxsN2CSryEP/Df+0Po+Edfq+kG4Dr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tbPvBAAAA2gAAAA8AAAAAAAAAAAAAAAAAmAIAAGRycy9kb3du&#10;cmV2LnhtbFBLBQYAAAAABAAEAPUAAACGAwAAAAA=&#10;" fillcolor="#00b0f0">
                  <v:textbox>
                    <w:txbxContent>
                      <w:p w14:paraId="0F925F5E" w14:textId="77777777" w:rsidR="00A20688" w:rsidRDefault="00A20688" w:rsidP="00A20688">
                        <w:proofErr w:type="spellStart"/>
                        <w:r>
                          <w:t>IQueryService</w:t>
                        </w:r>
                        <w:proofErr w:type="spellEnd"/>
                      </w:p>
                    </w:txbxContent>
                  </v:textbox>
                </v:rect>
                <v:rect id="Rectangle 7" o:spid="_x0000_s1031" style="position:absolute;left:5535;top:3660;width:246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Efq8IA&#10;AADbAAAADwAAAGRycy9kb3ducmV2LnhtbESPMW/CQAyFd6T+h5MrdQOnHRAKHKiqhNqhSwNitnIm&#10;F8j50tw1pP++Hiqx2XrP733e7KbQmZGH1Eax8LwowLDU0bXSWDge9vMVmJRJHHVR2MIvJ9htH2Yb&#10;Kl28yRePVW6MhkgqyYLPuS8RU+05UFrEnkW1cxwCZV2HBt1ANw0PHb4UxRIDtaINnnp+81xfq59g&#10;wX0iXk9+j+dmGn19uMj3snq39ulxel2DyTzlu/n/+sMpvtLrLzo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MR+rwgAAANsAAAAPAAAAAAAAAAAAAAAAAJgCAABkcnMvZG93&#10;bnJldi54bWxQSwUGAAAAAAQABAD1AAAAhwMAAAAA&#10;" fillcolor="#00b0f0">
                  <v:textbox>
                    <w:txbxContent>
                      <w:p w14:paraId="7D61613A" w14:textId="77777777" w:rsidR="00A20688" w:rsidRDefault="00A20688" w:rsidP="00A20688">
                        <w:proofErr w:type="spellStart"/>
                        <w:r>
                          <w:t>QueryServiceImpl</w:t>
                        </w:r>
                        <w:proofErr w:type="spellEnd"/>
                      </w:p>
                    </w:txbxContent>
                  </v:textbox>
                </v:rect>
                <v:rect id="Rectangle 8" o:spid="_x0000_s1032" style="position:absolute;left:3030;top:4560;width:208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26ML8A&#10;AADbAAAADwAAAGRycy9kb3ducmV2LnhtbERPTWvCQBC9F/wPyxS81YkepKRugghiD16MpechO2ZT&#10;s7Npdhvjv3cLhd7m8T5nU06uUyMPofWiYbnIQLHU3rTSaPg4719eQYVIYqjzwhruHKAsZk8byo2/&#10;yYnHKjYqhUjISYONsc8RQ23ZUVj4niVxFz84igkODZqBbincdbjKsjU6aiU1WOp5Z7m+Vj9Ogzki&#10;Xj/tHi/NNNr6/CXf6+qg9fx52r6BijzFf/Gf+92k+Uv4/SUdgM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fbowvwAAANsAAAAPAAAAAAAAAAAAAAAAAJgCAABkcnMvZG93bnJl&#10;di54bWxQSwUGAAAAAAQABAD1AAAAhAMAAAAA&#10;" fillcolor="#00b0f0">
                  <v:textbox>
                    <w:txbxContent>
                      <w:p w14:paraId="1BDBE43C" w14:textId="77777777" w:rsidR="00A20688" w:rsidRDefault="00A20688" w:rsidP="00A20688">
                        <w:proofErr w:type="spellStart"/>
                        <w:r>
                          <w:t>IQueryDAO</w:t>
                        </w:r>
                        <w:proofErr w:type="spellEnd"/>
                      </w:p>
                    </w:txbxContent>
                  </v:textbox>
                </v:rect>
                <v:rect id="Rectangle 9" o:spid="_x0000_s1033" style="position:absolute;left:5535;top:4560;width:246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8kR78A&#10;AADbAAAADwAAAGRycy9kb3ducmV2LnhtbERPTWvCQBC9F/wPywje6kQPUqKriCD20Iux9Dxkx2w0&#10;Oxuza4z/3i0UepvH+5zVZnCN6rkLtRcNs2kGiqX0ppZKw/dp//4BKkQSQ40X1vDkAJv16G1FufEP&#10;OXJfxEqlEAk5abAxtjliKC07ClPfsiTu7DtHMcGuQtPRI4W7BudZtkBHtaQGSy3vLJfX4u40mC/E&#10;64/d47kaelueLnJbFAetJ+NhuwQVeYj/4j/3p0nz5/D7SzoA1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ryRHvwAAANsAAAAPAAAAAAAAAAAAAAAAAJgCAABkcnMvZG93bnJl&#10;di54bWxQSwUGAAAAAAQABAD1AAAAhAMAAAAA&#10;" fillcolor="#00b0f0">
                  <v:textbox>
                    <w:txbxContent>
                      <w:p w14:paraId="5DCF9681" w14:textId="77777777" w:rsidR="00A20688" w:rsidRDefault="00A20688" w:rsidP="00A20688">
                        <w:proofErr w:type="spellStart"/>
                        <w:r>
                          <w:t>QueryDAOImpl</w:t>
                        </w:r>
                        <w:proofErr w:type="spellEnd"/>
                      </w:p>
                    </w:txbxContent>
                  </v:textbox>
                </v: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AutoShape 10" o:spid="_x0000_s1034" type="#_x0000_t132" style="position:absolute;left:3135;top:5685;width:1575;height:1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L6isAA&#10;AADbAAAADwAAAGRycy9kb3ducmV2LnhtbERPTYvCMBC9C/6HMAt701RFXbpGEZeFBVGoetnb0IxN&#10;sZmUJtb6740geJvH+5zFqrOVaKnxpWMFo2ECgjh3uuRCwen4O/gC4QOyxsoxKbiTh9Wy31tgqt2N&#10;M2oPoRAxhH2KCkwIdSqlzw1Z9ENXE0fu7BqLIcKmkLrBWwy3lRwnyUxaLDk2GKxpYyi/HK5WwWU/&#10;sad695ONcJq0/2ez1e46V+rzo1t/gwjUhbf45f7Tcf4Enr/EA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4L6isAAAADbAAAADwAAAAAAAAAAAAAAAACYAgAAZHJzL2Rvd25y&#10;ZXYueG1sUEsFBgAAAAAEAAQA9QAAAIUDAAAAAA==&#10;" fillcolor="#92d050">
                  <v:textbox>
                    <w:txbxContent>
                      <w:p w14:paraId="7FCDC25A" w14:textId="77777777" w:rsidR="00A20688" w:rsidRDefault="00A20688" w:rsidP="00A20688">
                        <w:r>
                          <w:t xml:space="preserve">        DB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35" type="#_x0000_t32" style="position:absolute;left:7095;top:2250;width:0;height:52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ruesIAAADbAAAADwAAAGRycy9kb3ducmV2LnhtbERPTYvCMBC9C/6HMII3TV1E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DruesIAAADbAAAADwAAAAAAAAAAAAAA&#10;AAChAgAAZHJzL2Rvd25yZXYueG1sUEsFBgAAAAAEAAQA+QAAAJADAAAAAA==&#10;">
                  <v:stroke endarrow="block"/>
                </v:shape>
                <v:shape id="AutoShape 12" o:spid="_x0000_s1036" type="#_x0000_t32" style="position:absolute;left:4140;top:2355;width:0;height:4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ZL4cIAAADbAAAADwAAAGRycy9kb3ducmV2LnhtbERPTYvCMBC9C/6HMII3TV1Q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3ZL4cIAAADbAAAADwAAAAAAAAAAAAAA&#10;AAChAgAAZHJzL2Rvd25yZXYueG1sUEsFBgAAAAAEAAQA+QAAAJADAAAAAA==&#10;">
                  <v:stroke endarrow="block"/>
                </v:shape>
                <v:shape id="AutoShape 13" o:spid="_x0000_s1037" type="#_x0000_t32" style="position:absolute;left:3825;top:2355;width:0;height:4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8ttL8AAADbAAAADwAAAGRycy9kb3ducmV2LnhtbERPS4vCMBC+C/sfwix409QFRapRVFgQ&#10;L4sP2D0OzdgGm0lpYlP//UYQvM3H95zlure16Kj1xrGCyTgDQVw4bbhUcDl/j+YgfEDWWDsmBQ/y&#10;sF59DJaYaxf5SN0plCKFsM9RQRVCk0vpi4os+rFriBN3da3FkGBbSt1iTOG2ll9ZNpMWDaeGChva&#10;VVTcTnerwMQf0zX7Xdwefv+8jmQeU2eUGn72mwWIQH14i1/uvU7zZ/D8JR0gV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98ttL8AAADbAAAADwAAAAAAAAAAAAAAAACh&#10;AgAAZHJzL2Rvd25yZXYueG1sUEsFBgAAAAAEAAQA+QAAAI0DAAAAAA==&#10;">
                  <v:stroke endarrow="block"/>
                </v:shape>
                <v:shape id="AutoShape 14" o:spid="_x0000_s1038" type="#_x0000_t32" style="position:absolute;left:4140;top:3270;width:0;height:3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wDcIAAADbAAAADwAAAGRycy9kb3ducmV2LnhtbERPTYvCMBC9C/6HMII3Td2DrtUoIqyI&#10;4mF1KettaGbbss2kJFGrv94IC3ubx/uc+bI1tbiS85VlBaNhAoI4t7riQsHX6WPwDsIHZI21ZVJw&#10;Jw/LRbczx1TbG3/S9RgKEUPYp6igDKFJpfR5SQb90DbEkfuxzmCI0BVSO7zFcFPLtyQZS4MVx4YS&#10;G1qXlP8eL0bB9356ye7ZgXbZaLo7ozP+cdoo1e+1qxmIQG34F/+5tzrOn8Drl3iA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OhwDcIAAADbAAAADwAAAAAAAAAAAAAA&#10;AAChAgAAZHJzL2Rvd25yZXYueG1sUEsFBgAAAAAEAAQA+QAAAJADAAAAAA==&#10;">
                  <v:stroke endarrow="block"/>
                </v:shape>
                <v:shape id="AutoShape 15" o:spid="_x0000_s1039" type="#_x0000_t32" style="position:absolute;left:3825;top:3270;width:0;height:3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wcXcIAAADbAAAADwAAAGRycy9kb3ducmV2LnhtbESPQWsCMRCF7wX/QxjBW80qWMrWKFUQ&#10;pBepFfQ4bKa7oZvJskk36793DoXeZnhv3vtmvR19qwbqowtsYDEvQBFXwTquDVy+Ds+voGJCttgG&#10;JgN3irDdTJ7WWNqQ+ZOGc6qVhHAs0UCTUldqHauGPMZ56IhF+w69xyRrX2vbY5Zw3+plUbxoj46l&#10;ocGO9g1VP+dfb8Dlkxu64z7vPq63aDO5+yo4Y2bT8f0NVKIx/Zv/ro9W8AVWfpEB9OY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QwcXcIAAADbAAAADwAAAAAAAAAAAAAA&#10;AAChAgAAZHJzL2Rvd25yZXYueG1sUEsFBgAAAAAEAAQA+QAAAJADAAAAAA==&#10;">
                  <v:stroke endarrow="block"/>
                </v:shape>
                <v:shape id="AutoShape 16" o:spid="_x0000_s1040" type="#_x0000_t32" style="position:absolute;left:4140;top:4095;width:0;height:4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tB5MIAAADbAAAADwAAAGRycy9kb3ducmV2LnhtbERPTWvCQBC9C/0PyxR60016KE10DaWg&#10;FKWHqgS9DdlpEpqdDburRn99VxC8zeN9zqwYTCdO5HxrWUE6SUAQV1a3XCvYbRfjdxA+IGvsLJOC&#10;C3ko5k+jGebanvmHTptQixjCPkcFTQh9LqWvGjLoJ7YnjtyvdQZDhK6W2uE5hptOvibJmzTYcmxo&#10;sKfPhqq/zdEo2K+zY3kpv2lVptnqgM7463ap1Mvz8DEFEWgID/Hd/aXj/Axuv8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jtB5MIAAADbAAAADwAAAAAAAAAAAAAA&#10;AAChAgAAZHJzL2Rvd25yZXYueG1sUEsFBgAAAAAEAAQA+QAAAJADAAAAAA==&#10;">
                  <v:stroke endarrow="block"/>
                </v:shape>
                <v:shape id="AutoShape 17" o:spid="_x0000_s1041" type="#_x0000_t32" style="position:absolute;left:3825;top:4095;width:0;height:46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ba5r4AAADbAAAADwAAAGRycy9kb3ducmV2LnhtbERPTYvCMBC9C/6HMII3myooUo2yKwji&#10;ZdEV9Dg0s23YZlKa2NR/vzkIe3y87+1+sI3oqfPGsYJ5loMgLp02XCm4fR9naxA+IGtsHJOCF3nY&#10;78ajLRbaRb5Qfw2VSCHsC1RQh9AWUvqyJos+cy1x4n5cZzEk2FVSdxhTuG3kIs9X0qLh1FBjS4ea&#10;yt/r0yow8cv07ekQP8/3h9eRzGvpjFLTyfCxARFoCP/it/ukFSzS+vQl/QC5+w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5FtrmvgAAANsAAAAPAAAAAAAAAAAAAAAAAKEC&#10;AABkcnMvZG93bnJldi54bWxQSwUGAAAAAAQABAD5AAAAjAMAAAAA&#10;">
                  <v:stroke endarrow="block"/>
                </v:shape>
                <v:shape id="AutoShape 18" o:spid="_x0000_s1042" type="#_x0000_t32" style="position:absolute;left:3825;top:4995;width:0;height:6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GHX8QAAADbAAAADwAAAGRycy9kb3ducmV2LnhtbESPQWvCQBSE74L/YXlCb2YTD6VGVymC&#10;pSg9VCXY2yP7moRm34bdVaO/visIHoeZ+YaZL3vTijM531hWkCUpCOLS6oYrBYf9evwGwgdkja1l&#10;UnAlD8vFcDDHXNsLf9N5FyoRIexzVFCH0OVS+rImgz6xHXH0fq0zGKJ0ldQOLxFuWjlJ01dpsOG4&#10;UGNHq5rKv93JKDhup6fiWnzRpsimmx90xt/2H0q9jPr3GYhAfXiGH+1PrWCSwf1L/AFy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IYdfxAAAANsAAAAPAAAAAAAAAAAA&#10;AAAAAKECAABkcnMvZG93bnJldi54bWxQSwUGAAAAAAQABAD5AAAAkgMAAAAA&#10;">
                  <v:stroke endarrow="block"/>
                </v:shape>
                <v:shape id="AutoShape 19" o:spid="_x0000_s1043" type="#_x0000_t32" style="position:absolute;left:4140;top:4995;width:0;height:6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jhCsIAAADbAAAADwAAAGRycy9kb3ducmV2LnhtbESPT4vCMBTE74LfITxhb5puQZFqFFcQ&#10;xMviH9g9PppnG2xeShOb+u03Cwt7HGbmN8x6O9hG9NR541jB+ywDQVw6bbhScLsepksQPiBrbByT&#10;ghd52G7GozUW2kU+U38JlUgQ9gUqqENoCyl9WZNFP3MtcfLurrMYkuwqqTuMCW4bmWfZQlo0nBZq&#10;bGlfU/m4PK0CEz9N3x738eP09e11JPOaO6PU22TYrUAEGsJ/+K991AryHH6/pB8gN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ojhCsIAAADbAAAADwAAAAAAAAAAAAAA&#10;AAChAgAAZHJzL2Rvd25yZXYueG1sUEsFBgAAAAAEAAQA+QAAAJADAAAAAA==&#10;">
                  <v:stroke endarrow="block"/>
                </v:shape>
                <v:shape id="AutoShape 20" o:spid="_x0000_s1044" type="#_x0000_t32" style="position:absolute;left:5115;top:3840;width:42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REkcMAAADbAAAADwAAAGRycy9kb3ducmV2LnhtbESPT2sCMRTE7wW/Q3hCb91sL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ERJHDAAAA2wAAAA8AAAAAAAAAAAAA&#10;AAAAoQIAAGRycy9kb3ducmV2LnhtbFBLBQYAAAAABAAEAPkAAACRAwAAAAA=&#10;">
                  <v:stroke endarrow="block"/>
                </v:shape>
                <v:shape id="AutoShape 21" o:spid="_x0000_s1045" type="#_x0000_t32" style="position:absolute;left:5115;top:4755;width:42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c5cMAAADbAAAADwAAAGRycy9kb3ducmV2LnhtbESPT2sCMRTE7wW/Q3hCb91sp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t3OXDAAAA2wAAAA8AAAAAAAAAAAAA&#10;AAAAoQIAAGRycy9kb3ducmV2LnhtbFBLBQYAAAAABAAEAPkAAACRAwAAAAA=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46" type="#_x0000_t202" style="position:absolute;left:8510;top:2565;width:140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avE8MA&#10;AADbAAAADwAAAGRycy9kb3ducmV2LnhtbESPQWvCQBSE74X+h+UJXkrdNNAiqWsIUtFrrBdvj+wz&#10;CWbfJtmtSfz1bkHwOMzMN8wqHU0jrtS72rKCj0UEgriwuuZSwfF3+74E4TyyxsYyKZjIQbp+fVlh&#10;ou3AOV0PvhQBwi5BBZX3bSKlKyoy6Ba2JQ7e2fYGfZB9KXWPQ4CbRsZR9CUN1hwWKmxpU1FxOfwZ&#10;BXb4mYylLorfTjez22Rdfo47peazMfsG4Wn0z/CjvdcK4k/4/xJ+gF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avE8MAAADbAAAADwAAAAAAAAAAAAAAAACYAgAAZHJzL2Rv&#10;d25yZXYueG1sUEsFBgAAAAAEAAQA9QAAAIgDAAAAAA==&#10;" strokecolor="white">
                  <v:textbox>
                    <w:txbxContent>
                      <w:p w14:paraId="13A601B1" w14:textId="77777777" w:rsidR="00A20688" w:rsidRDefault="00A20688" w:rsidP="00A20688">
                        <w:pPr>
                          <w:rPr>
                            <w:sz w:val="22"/>
                            <w:szCs w:val="22"/>
                          </w:rPr>
                        </w:pPr>
                        <w:r w:rsidRPr="00407848">
                          <w:rPr>
                            <w:sz w:val="22"/>
                            <w:szCs w:val="22"/>
                          </w:rPr>
                          <w:t>Spring Controller</w:t>
                        </w:r>
                      </w:p>
                      <w:p w14:paraId="629B94AD" w14:textId="77777777" w:rsidR="00A20688" w:rsidRPr="00407848" w:rsidRDefault="00A20688" w:rsidP="00A20688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23" o:spid="_x0000_s1047" type="#_x0000_t202" style="position:absolute;left:8510;top:3510;width:1405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QxZMMA&#10;AADbAAAADwAAAGRycy9kb3ducmV2LnhtbESPS2vDMBCE74X8B7GFXkIs14cQHCshhJT2areX3BZr&#10;/aDWyrZUP/rrq0Khx2FmvmGy82I6MdHoWssKnqMYBHFpdcu1go/3l90BhPPIGjvLpGAlB+fT5iHD&#10;VNuZc5oKX4sAYZeigsb7PpXSlQ0ZdJHtiYNX2dGgD3KspR5xDnDTySSO99Jgy2GhwZ6uDZWfxZdR&#10;YOfbaiwNcbK9f5vX62XIq2RQ6ulxuRxBeFr8f/iv/aYVJHv4/RJ+gD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QxZMMAAADbAAAADwAAAAAAAAAAAAAAAACYAgAAZHJzL2Rv&#10;d25yZXYueG1sUEsFBgAAAAAEAAQA9QAAAIgDAAAAAA==&#10;" strokecolor="white">
                  <v:textbox>
                    <w:txbxContent>
                      <w:p w14:paraId="05A3A597" w14:textId="77777777" w:rsidR="00A20688" w:rsidRPr="00407848" w:rsidRDefault="00A20688" w:rsidP="00A20688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Service Layer</w:t>
                        </w:r>
                      </w:p>
                    </w:txbxContent>
                  </v:textbox>
                </v:shape>
                <v:shape id="Text Box 24" o:spid="_x0000_s1048" type="#_x0000_t202" style="position:absolute;left:8510;top:4560;width:1405;height: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iU/8MA&#10;AADbAAAADwAAAGRycy9kb3ducmV2LnhtbESPQWvCQBSE74X+h+UJXkrdNIdWUtcQpKLXWC/eHtln&#10;Esy+TbJbk/jr3YLgcZiZb5hVOppGXKl3tWUFH4sIBHFhdc2lguPv9n0JwnlkjY1lUjCRg3T9+rLC&#10;RNuBc7oefCkChF2CCirv20RKV1Rk0C1sSxy8s+0N+iD7UuoehwA3jYyj6FMarDksVNjSpqLicvgz&#10;CuzwMxlLXRS/nW5mt8m6/Bx3Ss1nY/YNwtPon+FHe68VxF/w/yX8AL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iU/8MAAADbAAAADwAAAAAAAAAAAAAAAACYAgAAZHJzL2Rv&#10;d25yZXYueG1sUEsFBgAAAAAEAAQA9QAAAIgDAAAAAA==&#10;" strokecolor="white">
                  <v:textbox>
                    <w:txbxContent>
                      <w:p w14:paraId="7214452E" w14:textId="77777777" w:rsidR="00A20688" w:rsidRPr="00407848" w:rsidRDefault="00A20688" w:rsidP="00A20688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DAO Layer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84FBB9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50B9DFB8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05C864D2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73D090FF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23577622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6D5BB49D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722CE910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3FF5F8BC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5A5409C1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65071990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5C6C8B18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4B20F322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4A1C29E8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358078DB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1CA93FA7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04F84E87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44E9311D" w14:textId="77777777" w:rsidR="00A20688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410DF57C" w14:textId="77777777" w:rsidR="00A20688" w:rsidRPr="002F51C1" w:rsidRDefault="00A20688" w:rsidP="007218EA">
      <w:pPr>
        <w:pStyle w:val="HTMLPreformatted"/>
        <w:spacing w:line="360" w:lineRule="auto"/>
        <w:rPr>
          <w:rFonts w:ascii="Arial" w:hAnsi="Arial" w:cs="Arial"/>
          <w:b/>
        </w:rPr>
      </w:pPr>
    </w:p>
    <w:p w14:paraId="4824AE6A" w14:textId="5E7005D5" w:rsidR="007218EA" w:rsidRPr="002F51C1" w:rsidRDefault="007218EA" w:rsidP="007218EA">
      <w:pPr>
        <w:pStyle w:val="HTMLPreformatted"/>
        <w:spacing w:line="360" w:lineRule="auto"/>
        <w:rPr>
          <w:rFonts w:ascii="Arial" w:hAnsi="Arial" w:cs="Arial"/>
          <w:b/>
        </w:rPr>
      </w:pPr>
      <w:r w:rsidRPr="002F51C1">
        <w:rPr>
          <w:rFonts w:ascii="Arial" w:hAnsi="Arial" w:cs="Arial"/>
          <w:b/>
          <w:u w:val="single"/>
        </w:rPr>
        <w:t xml:space="preserve">Standards and Application Architecture: </w:t>
      </w:r>
      <w:r w:rsidR="0011783D" w:rsidRPr="002F51C1">
        <w:rPr>
          <w:rFonts w:ascii="Arial" w:hAnsi="Arial" w:cs="Arial"/>
          <w:b/>
        </w:rPr>
        <w:tab/>
      </w:r>
      <w:r w:rsidR="0011783D" w:rsidRPr="002F51C1">
        <w:rPr>
          <w:rFonts w:ascii="Arial" w:hAnsi="Arial" w:cs="Arial"/>
          <w:b/>
        </w:rPr>
        <w:tab/>
      </w:r>
      <w:r w:rsidR="0011783D"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>[Marks</w:t>
      </w:r>
      <w:r w:rsidR="00514BE5" w:rsidRPr="002F51C1">
        <w:rPr>
          <w:rFonts w:ascii="Arial" w:hAnsi="Arial" w:cs="Arial"/>
          <w:b/>
        </w:rPr>
        <w:t>: 13</w:t>
      </w:r>
      <w:r w:rsidRPr="002F51C1">
        <w:rPr>
          <w:rFonts w:ascii="Arial" w:hAnsi="Arial" w:cs="Arial"/>
          <w:b/>
        </w:rPr>
        <w:t xml:space="preserve">]                                                                 </w:t>
      </w:r>
    </w:p>
    <w:p w14:paraId="4243FE30" w14:textId="77777777" w:rsidR="007218EA" w:rsidRPr="002F51C1" w:rsidRDefault="007218EA" w:rsidP="00312FD7">
      <w:pPr>
        <w:pStyle w:val="HTMLPreformatted"/>
        <w:numPr>
          <w:ilvl w:val="0"/>
          <w:numId w:val="6"/>
        </w:numPr>
        <w:spacing w:line="360" w:lineRule="auto"/>
        <w:rPr>
          <w:rFonts w:ascii="Arial" w:hAnsi="Arial" w:cs="Arial"/>
          <w:b/>
        </w:rPr>
      </w:pPr>
      <w:r w:rsidRPr="002F51C1">
        <w:rPr>
          <w:rFonts w:ascii="Arial" w:hAnsi="Arial" w:cs="Arial"/>
          <w:b/>
        </w:rPr>
        <w:t>Mark Distribution:</w:t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  <w:r w:rsidRPr="002F51C1">
        <w:rPr>
          <w:rFonts w:ascii="Arial" w:hAnsi="Arial" w:cs="Arial"/>
          <w:b/>
        </w:rPr>
        <w:tab/>
      </w:r>
    </w:p>
    <w:tbl>
      <w:tblPr>
        <w:tblW w:w="8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03"/>
        <w:gridCol w:w="540"/>
      </w:tblGrid>
      <w:tr w:rsidR="007218EA" w:rsidRPr="002F51C1" w14:paraId="2B4AFF61" w14:textId="77777777" w:rsidTr="003E68E9">
        <w:tc>
          <w:tcPr>
            <w:tcW w:w="8203" w:type="dxa"/>
          </w:tcPr>
          <w:p w14:paraId="457B3D92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Package structure according to coding standard</w:t>
            </w:r>
          </w:p>
        </w:tc>
        <w:tc>
          <w:tcPr>
            <w:tcW w:w="540" w:type="dxa"/>
          </w:tcPr>
          <w:p w14:paraId="23F5E47B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2</w:t>
            </w:r>
          </w:p>
        </w:tc>
      </w:tr>
      <w:tr w:rsidR="007218EA" w:rsidRPr="002F51C1" w14:paraId="24699B58" w14:textId="77777777" w:rsidTr="003E68E9">
        <w:tc>
          <w:tcPr>
            <w:tcW w:w="8203" w:type="dxa"/>
          </w:tcPr>
          <w:p w14:paraId="7733E4A8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Service layer and DAO Layer interfaces created with proper delegation between the layers</w:t>
            </w:r>
          </w:p>
        </w:tc>
        <w:tc>
          <w:tcPr>
            <w:tcW w:w="540" w:type="dxa"/>
          </w:tcPr>
          <w:p w14:paraId="1CD7F89F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3</w:t>
            </w:r>
          </w:p>
        </w:tc>
      </w:tr>
      <w:tr w:rsidR="007218EA" w:rsidRPr="002F51C1" w14:paraId="006BB541" w14:textId="77777777" w:rsidTr="003E68E9">
        <w:tc>
          <w:tcPr>
            <w:tcW w:w="8203" w:type="dxa"/>
          </w:tcPr>
          <w:p w14:paraId="02793F90" w14:textId="1CD58F01" w:rsidR="007218EA" w:rsidRPr="002F51C1" w:rsidRDefault="00F7657E" w:rsidP="00D170DB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Exception Handling</w:t>
            </w:r>
          </w:p>
        </w:tc>
        <w:tc>
          <w:tcPr>
            <w:tcW w:w="540" w:type="dxa"/>
          </w:tcPr>
          <w:p w14:paraId="00881A75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5</w:t>
            </w:r>
          </w:p>
        </w:tc>
      </w:tr>
      <w:tr w:rsidR="007218EA" w:rsidRPr="002F51C1" w14:paraId="17D2A4DA" w14:textId="77777777" w:rsidTr="003E68E9">
        <w:tc>
          <w:tcPr>
            <w:tcW w:w="8203" w:type="dxa"/>
          </w:tcPr>
          <w:p w14:paraId="3F15324F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Following Naming convention/coding standards</w:t>
            </w:r>
          </w:p>
        </w:tc>
        <w:tc>
          <w:tcPr>
            <w:tcW w:w="540" w:type="dxa"/>
          </w:tcPr>
          <w:p w14:paraId="2B37D427" w14:textId="77777777" w:rsidR="007218EA" w:rsidRPr="002F51C1" w:rsidRDefault="007218EA" w:rsidP="005C49CB">
            <w:pPr>
              <w:jc w:val="both"/>
              <w:rPr>
                <w:rFonts w:cs="Arial"/>
                <w:szCs w:val="20"/>
              </w:rPr>
            </w:pPr>
            <w:r w:rsidRPr="002F51C1">
              <w:rPr>
                <w:rFonts w:cs="Arial"/>
                <w:szCs w:val="20"/>
              </w:rPr>
              <w:t>3</w:t>
            </w:r>
          </w:p>
        </w:tc>
      </w:tr>
      <w:tr w:rsidR="00C40DA6" w:rsidRPr="002F51C1" w14:paraId="472D929B" w14:textId="77777777" w:rsidTr="003E68E9">
        <w:tc>
          <w:tcPr>
            <w:tcW w:w="8203" w:type="dxa"/>
          </w:tcPr>
          <w:p w14:paraId="234B9844" w14:textId="77777777" w:rsidR="00C40DA6" w:rsidRPr="002F51C1" w:rsidRDefault="00C40DA6" w:rsidP="005C49CB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540" w:type="dxa"/>
          </w:tcPr>
          <w:p w14:paraId="261D2552" w14:textId="77777777" w:rsidR="00C40DA6" w:rsidRPr="002F51C1" w:rsidRDefault="00C40DA6" w:rsidP="005C49CB">
            <w:pPr>
              <w:jc w:val="both"/>
              <w:rPr>
                <w:rFonts w:cs="Arial"/>
                <w:szCs w:val="20"/>
              </w:rPr>
            </w:pPr>
          </w:p>
        </w:tc>
      </w:tr>
    </w:tbl>
    <w:p w14:paraId="33C287BD" w14:textId="3645C45C" w:rsidR="007218EA" w:rsidRPr="002F51C1" w:rsidRDefault="007218EA" w:rsidP="007218EA">
      <w:pPr>
        <w:jc w:val="both"/>
        <w:rPr>
          <w:rFonts w:cs="Arial"/>
          <w:b/>
          <w:szCs w:val="20"/>
        </w:rPr>
      </w:pPr>
    </w:p>
    <w:p w14:paraId="48DE207F" w14:textId="77777777" w:rsidR="007218EA" w:rsidRPr="002F51C1" w:rsidRDefault="007218EA" w:rsidP="007218EA">
      <w:pPr>
        <w:jc w:val="both"/>
        <w:rPr>
          <w:rFonts w:cs="Arial"/>
          <w:b/>
          <w:szCs w:val="20"/>
        </w:rPr>
      </w:pPr>
    </w:p>
    <w:p w14:paraId="69B184F8" w14:textId="62B482B9" w:rsidR="007218EA" w:rsidRPr="00C40DA6" w:rsidRDefault="007218EA" w:rsidP="00C40DA6">
      <w:pPr>
        <w:pStyle w:val="ListParagraph"/>
        <w:tabs>
          <w:tab w:val="left" w:pos="7914"/>
        </w:tabs>
        <w:ind w:left="0"/>
        <w:jc w:val="both"/>
        <w:rPr>
          <w:rFonts w:ascii="Arial" w:hAnsi="Arial" w:cs="Arial"/>
          <w:sz w:val="20"/>
          <w:szCs w:val="20"/>
        </w:rPr>
      </w:pPr>
      <w:r w:rsidRPr="002F51C1">
        <w:rPr>
          <w:rFonts w:cs="Arial"/>
          <w:szCs w:val="20"/>
          <w:u w:val="single"/>
        </w:rPr>
        <w:t>Note:</w:t>
      </w:r>
      <w:r w:rsidRPr="002F51C1">
        <w:rPr>
          <w:rFonts w:cs="Arial"/>
          <w:szCs w:val="20"/>
        </w:rPr>
        <w:t xml:space="preserve"> </w:t>
      </w:r>
    </w:p>
    <w:p w14:paraId="5A47171A" w14:textId="72FE50C6" w:rsidR="007218EA" w:rsidRPr="002F51C1" w:rsidRDefault="007218EA" w:rsidP="00F7657E">
      <w:pPr>
        <w:tabs>
          <w:tab w:val="left" w:pos="720"/>
        </w:tabs>
        <w:ind w:left="360"/>
        <w:rPr>
          <w:rFonts w:cs="Arial"/>
          <w:szCs w:val="20"/>
        </w:rPr>
      </w:pPr>
    </w:p>
    <w:p w14:paraId="5F8F14AC" w14:textId="3E3FF7AE" w:rsidR="002B4212" w:rsidRPr="00F7657E" w:rsidRDefault="007218EA" w:rsidP="00312FD7">
      <w:pPr>
        <w:pStyle w:val="ListParagraph"/>
        <w:numPr>
          <w:ilvl w:val="0"/>
          <w:numId w:val="6"/>
        </w:numPr>
        <w:rPr>
          <w:szCs w:val="20"/>
        </w:rPr>
      </w:pPr>
      <w:r w:rsidRPr="00F7657E">
        <w:rPr>
          <w:rFonts w:cs="Arial"/>
          <w:szCs w:val="20"/>
        </w:rPr>
        <w:t>Use appropriate package str</w:t>
      </w:r>
      <w:r w:rsidR="00090F63" w:rsidRPr="00F7657E">
        <w:rPr>
          <w:rFonts w:cs="Arial"/>
          <w:szCs w:val="20"/>
        </w:rPr>
        <w:t>ucture</w:t>
      </w:r>
    </w:p>
    <w:sectPr w:rsidR="002B4212" w:rsidRPr="00F7657E" w:rsidSect="0033104C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9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FF75BF" w14:textId="77777777" w:rsidR="00CC1A66" w:rsidRDefault="00CC1A66">
      <w:r>
        <w:separator/>
      </w:r>
    </w:p>
  </w:endnote>
  <w:endnote w:type="continuationSeparator" w:id="0">
    <w:p w14:paraId="135BBF6D" w14:textId="77777777" w:rsidR="00CC1A66" w:rsidRDefault="00CC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F14B6" w14:textId="77777777" w:rsidR="002D562C" w:rsidRDefault="002D562C" w:rsidP="00A64EA4">
    <w:pPr>
      <w:pStyle w:val="Footer"/>
      <w:pBdr>
        <w:bottom w:val="single" w:sz="12" w:space="0" w:color="auto"/>
      </w:pBdr>
    </w:pPr>
  </w:p>
  <w:p w14:paraId="5F8F14B7" w14:textId="77777777" w:rsidR="00CF23C6" w:rsidRDefault="00CF23C6" w:rsidP="00CF23C6">
    <w:pPr>
      <w:pStyle w:val="Footer"/>
    </w:pPr>
  </w:p>
  <w:p w14:paraId="5F8F14B8" w14:textId="77777777" w:rsidR="002D562C" w:rsidRPr="00CF23C6" w:rsidRDefault="00A25182" w:rsidP="00CF23C6">
    <w:pPr>
      <w:pStyle w:val="Footer"/>
    </w:pPr>
    <w:r>
      <w:rPr>
        <w:noProof/>
      </w:rPr>
      <w:drawing>
        <wp:anchor distT="0" distB="0" distL="114300" distR="114300" simplePos="0" relativeHeight="251658240" behindDoc="0" locked="1" layoutInCell="1" allowOverlap="0" wp14:anchorId="5F8F14C6" wp14:editId="5F8F14C7">
          <wp:simplePos x="0" y="0"/>
          <wp:positionH relativeFrom="page">
            <wp:posOffset>759460</wp:posOffset>
          </wp:positionH>
          <wp:positionV relativeFrom="page">
            <wp:posOffset>9147810</wp:posOffset>
          </wp:positionV>
          <wp:extent cx="1482725" cy="365760"/>
          <wp:effectExtent l="0" t="0" r="3175" b="0"/>
          <wp:wrapNone/>
          <wp:docPr id="2" name="Image 5" descr="capgemini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" descr="capgemini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725" cy="36576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562C" w:rsidRPr="00CF23C6">
      <w:t xml:space="preserve">Page </w:t>
    </w:r>
    <w:r w:rsidR="002D562C" w:rsidRPr="00CF23C6">
      <w:fldChar w:fldCharType="begin"/>
    </w:r>
    <w:r w:rsidR="002D562C" w:rsidRPr="00CF23C6">
      <w:instrText xml:space="preserve"> PAGE </w:instrText>
    </w:r>
    <w:r w:rsidR="002D562C" w:rsidRPr="00CF23C6">
      <w:fldChar w:fldCharType="separate"/>
    </w:r>
    <w:r w:rsidR="00B849BC">
      <w:rPr>
        <w:noProof/>
      </w:rPr>
      <w:t>4</w:t>
    </w:r>
    <w:r w:rsidR="002D562C" w:rsidRPr="00CF23C6">
      <w:fldChar w:fldCharType="end"/>
    </w:r>
    <w:r w:rsidR="002D562C" w:rsidRPr="00CF23C6">
      <w:t xml:space="preserve"> of </w:t>
    </w:r>
    <w:r w:rsidR="00CC1A66">
      <w:fldChar w:fldCharType="begin"/>
    </w:r>
    <w:r w:rsidR="00CC1A66">
      <w:instrText xml:space="preserve"> NUMPAGES </w:instrText>
    </w:r>
    <w:r w:rsidR="00CC1A66">
      <w:fldChar w:fldCharType="separate"/>
    </w:r>
    <w:r w:rsidR="00B849BC">
      <w:rPr>
        <w:noProof/>
      </w:rPr>
      <w:t>4</w:t>
    </w:r>
    <w:r w:rsidR="00CC1A66">
      <w:rPr>
        <w:noProof/>
      </w:rPr>
      <w:fldChar w:fldCharType="end"/>
    </w:r>
  </w:p>
  <w:p w14:paraId="5F8F14B9" w14:textId="7DF19085" w:rsidR="002D562C" w:rsidRDefault="002D562C" w:rsidP="00A64EA4">
    <w:pPr>
      <w:pStyle w:val="Footer"/>
      <w:rPr>
        <w:rFonts w:ascii="Candara" w:hAnsi="Candara"/>
        <w:b/>
        <w:sz w:val="22"/>
        <w:szCs w:val="20"/>
      </w:rPr>
    </w:pPr>
  </w:p>
  <w:p w14:paraId="37424A6F" w14:textId="052E516E" w:rsidR="00943ECA" w:rsidRPr="00943ECA" w:rsidRDefault="00943ECA" w:rsidP="00943ECA">
    <w:pPr>
      <w:pStyle w:val="Footer"/>
      <w:rPr>
        <w:rFonts w:ascii="Candara" w:hAnsi="Candara"/>
        <w:b/>
        <w:sz w:val="22"/>
        <w:szCs w:val="20"/>
      </w:rPr>
    </w:pPr>
    <w:r>
      <w:rPr>
        <w:rFonts w:ascii="Candara" w:hAnsi="Candara"/>
        <w:b/>
        <w:sz w:val="22"/>
        <w:szCs w:val="20"/>
      </w:rPr>
      <w:t>Capgemini Public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F14C1" w14:textId="77777777" w:rsidR="002D562C" w:rsidRDefault="002D562C" w:rsidP="00971E90">
    <w:pPr>
      <w:pStyle w:val="Footer"/>
      <w:pBdr>
        <w:bottom w:val="single" w:sz="12" w:space="0" w:color="auto"/>
      </w:pBdr>
    </w:pPr>
  </w:p>
  <w:p w14:paraId="5F8F14C2" w14:textId="77777777" w:rsidR="00CF23C6" w:rsidRDefault="00CF23C6" w:rsidP="00CF23C6">
    <w:pPr>
      <w:pStyle w:val="Footer"/>
    </w:pPr>
  </w:p>
  <w:p w14:paraId="5F8F14C3" w14:textId="77777777" w:rsidR="002D562C" w:rsidRPr="00CF23C6" w:rsidRDefault="00A25182" w:rsidP="00CF23C6">
    <w:pPr>
      <w:pStyle w:val="Footer"/>
    </w:pPr>
    <w:r>
      <w:rPr>
        <w:noProof/>
      </w:rPr>
      <w:drawing>
        <wp:anchor distT="0" distB="0" distL="114300" distR="114300" simplePos="0" relativeHeight="251657216" behindDoc="0" locked="1" layoutInCell="1" allowOverlap="0" wp14:anchorId="5F8F14C8" wp14:editId="5F8F14C9">
          <wp:simplePos x="0" y="0"/>
          <wp:positionH relativeFrom="page">
            <wp:posOffset>607060</wp:posOffset>
          </wp:positionH>
          <wp:positionV relativeFrom="page">
            <wp:posOffset>8995410</wp:posOffset>
          </wp:positionV>
          <wp:extent cx="1482725" cy="365760"/>
          <wp:effectExtent l="0" t="0" r="3175" b="0"/>
          <wp:wrapNone/>
          <wp:docPr id="1" name="Image 5" descr="capgemini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" descr="capgemini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725" cy="36576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562C" w:rsidRPr="00CF23C6">
      <w:t xml:space="preserve">Page </w:t>
    </w:r>
    <w:r w:rsidR="002D562C" w:rsidRPr="00CF23C6">
      <w:fldChar w:fldCharType="begin"/>
    </w:r>
    <w:r w:rsidR="002D562C" w:rsidRPr="00CF23C6">
      <w:instrText xml:space="preserve"> PAGE </w:instrText>
    </w:r>
    <w:r w:rsidR="002D562C" w:rsidRPr="00CF23C6">
      <w:fldChar w:fldCharType="separate"/>
    </w:r>
    <w:r w:rsidR="00B849BC">
      <w:rPr>
        <w:noProof/>
      </w:rPr>
      <w:t>1</w:t>
    </w:r>
    <w:r w:rsidR="002D562C" w:rsidRPr="00CF23C6">
      <w:fldChar w:fldCharType="end"/>
    </w:r>
    <w:r w:rsidR="002D562C" w:rsidRPr="00CF23C6">
      <w:t xml:space="preserve"> of </w:t>
    </w:r>
    <w:r w:rsidR="00CC1A66">
      <w:fldChar w:fldCharType="begin"/>
    </w:r>
    <w:r w:rsidR="00CC1A66">
      <w:instrText xml:space="preserve"> NUMPAGES </w:instrText>
    </w:r>
    <w:r w:rsidR="00CC1A66">
      <w:fldChar w:fldCharType="separate"/>
    </w:r>
    <w:r w:rsidR="00B849BC">
      <w:rPr>
        <w:noProof/>
      </w:rPr>
      <w:t>4</w:t>
    </w:r>
    <w:r w:rsidR="00CC1A66">
      <w:rPr>
        <w:noProof/>
      </w:rPr>
      <w:fldChar w:fldCharType="end"/>
    </w:r>
  </w:p>
  <w:p w14:paraId="5F8F14C4" w14:textId="77777777" w:rsidR="002D562C" w:rsidRDefault="002D562C" w:rsidP="00B26949">
    <w:pPr>
      <w:pStyle w:val="Footer"/>
      <w:rPr>
        <w:rStyle w:val="PageNumber"/>
        <w:rFonts w:eastAsia="Courier New"/>
        <w:szCs w:val="16"/>
      </w:rPr>
    </w:pPr>
  </w:p>
  <w:p w14:paraId="5F8F14C5" w14:textId="6E867997" w:rsidR="002D562C" w:rsidRDefault="002D562C" w:rsidP="00B26949">
    <w:pPr>
      <w:pStyle w:val="Footer"/>
      <w:rPr>
        <w:rFonts w:ascii="Candara" w:hAnsi="Candara"/>
        <w:b/>
        <w:sz w:val="22"/>
        <w:szCs w:val="20"/>
      </w:rPr>
    </w:pPr>
  </w:p>
  <w:p w14:paraId="37F38A12" w14:textId="1504A3E4" w:rsidR="000008A9" w:rsidRPr="000008A9" w:rsidRDefault="000008A9" w:rsidP="000008A9">
    <w:pPr>
      <w:pStyle w:val="Footer"/>
      <w:rPr>
        <w:rFonts w:ascii="Candara" w:hAnsi="Candara"/>
        <w:b/>
        <w:sz w:val="22"/>
        <w:szCs w:val="20"/>
      </w:rPr>
    </w:pPr>
    <w:r>
      <w:rPr>
        <w:rFonts w:ascii="Candara" w:hAnsi="Candara"/>
        <w:b/>
        <w:sz w:val="22"/>
        <w:szCs w:val="20"/>
      </w:rPr>
      <w:t>Capgemini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6654C" w14:textId="77777777" w:rsidR="00CC1A66" w:rsidRDefault="00CC1A66">
      <w:r>
        <w:separator/>
      </w:r>
    </w:p>
  </w:footnote>
  <w:footnote w:type="continuationSeparator" w:id="0">
    <w:p w14:paraId="174202FE" w14:textId="77777777" w:rsidR="00CC1A66" w:rsidRDefault="00CC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22857" w14:textId="77777777" w:rsidR="00523AA3" w:rsidRPr="007F644E" w:rsidRDefault="00523AA3" w:rsidP="00523AA3">
    <w:pPr>
      <w:pBdr>
        <w:bottom w:val="single" w:sz="4" w:space="1" w:color="auto"/>
      </w:pBdr>
    </w:pPr>
    <w:r w:rsidRPr="00DE44D8">
      <w:rPr>
        <w:rFonts w:cs="Arial"/>
        <w:b/>
        <w:i/>
        <w:sz w:val="22"/>
        <w:szCs w:val="22"/>
      </w:rPr>
      <w:t>Module Test (Practical</w:t>
    </w:r>
    <w:proofErr w:type="gramStart"/>
    <w:r w:rsidRPr="00DE44D8">
      <w:rPr>
        <w:rFonts w:cs="Arial"/>
        <w:b/>
        <w:i/>
        <w:sz w:val="22"/>
        <w:szCs w:val="22"/>
      </w:rPr>
      <w:t>)</w:t>
    </w:r>
    <w:r>
      <w:rPr>
        <w:rFonts w:cs="Arial"/>
        <w:b/>
        <w:i/>
        <w:sz w:val="22"/>
        <w:szCs w:val="22"/>
      </w:rPr>
      <w:t xml:space="preserve"> </w:t>
    </w:r>
    <w:r w:rsidRPr="00DE44D8">
      <w:rPr>
        <w:rFonts w:cs="Arial"/>
        <w:b/>
        <w:i/>
        <w:sz w:val="22"/>
        <w:szCs w:val="22"/>
      </w:rPr>
      <w:t>:</w:t>
    </w:r>
    <w:proofErr w:type="gramEnd"/>
    <w:r w:rsidRPr="00DE44D8">
      <w:rPr>
        <w:rFonts w:cs="Arial"/>
        <w:b/>
        <w:i/>
        <w:sz w:val="22"/>
        <w:szCs w:val="22"/>
      </w:rPr>
      <w:t xml:space="preserve"> </w:t>
    </w:r>
    <w:r>
      <w:rPr>
        <w:rFonts w:cs="Arial"/>
        <w:b/>
        <w:i/>
        <w:sz w:val="22"/>
        <w:szCs w:val="22"/>
      </w:rPr>
      <w:t>Module 4 - Spring</w:t>
    </w:r>
  </w:p>
  <w:p w14:paraId="5F8F14B4" w14:textId="77777777" w:rsidR="004A44F6" w:rsidRPr="00F44472" w:rsidRDefault="004A44F6" w:rsidP="007F644E">
    <w:pPr>
      <w:pBdr>
        <w:bottom w:val="single" w:sz="4" w:space="1" w:color="auto"/>
      </w:pBdr>
      <w:rPr>
        <w:rFonts w:ascii="Candara" w:hAnsi="Candara"/>
      </w:rPr>
    </w:pPr>
  </w:p>
  <w:p w14:paraId="5F8F14B5" w14:textId="77777777" w:rsidR="002D562C" w:rsidRPr="007F644E" w:rsidRDefault="002D56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978B0B" w14:textId="77777777" w:rsidR="00B423DE" w:rsidRPr="00DE44D8" w:rsidRDefault="00B423DE" w:rsidP="00B423DE">
    <w:pPr>
      <w:rPr>
        <w:rFonts w:cs="Arial"/>
        <w:b/>
        <w:i/>
        <w:sz w:val="22"/>
        <w:szCs w:val="22"/>
      </w:rPr>
    </w:pPr>
    <w:r w:rsidRPr="00DE44D8">
      <w:rPr>
        <w:rFonts w:cs="Arial"/>
        <w:b/>
        <w:i/>
        <w:sz w:val="22"/>
        <w:szCs w:val="22"/>
      </w:rPr>
      <w:t xml:space="preserve">Module Test (Practical): </w:t>
    </w:r>
    <w:r>
      <w:rPr>
        <w:rFonts w:cs="Arial"/>
        <w:b/>
        <w:i/>
        <w:sz w:val="22"/>
        <w:szCs w:val="22"/>
      </w:rPr>
      <w:t xml:space="preserve">Module 4 - Spring </w:t>
    </w:r>
    <w:r w:rsidRPr="00DE44D8">
      <w:rPr>
        <w:rFonts w:cs="Arial"/>
        <w:b/>
        <w:i/>
        <w:sz w:val="22"/>
        <w:szCs w:val="22"/>
      </w:rPr>
      <w:tab/>
    </w:r>
    <w:r w:rsidRPr="00DE44D8">
      <w:rPr>
        <w:rFonts w:cs="Arial"/>
        <w:b/>
        <w:i/>
        <w:sz w:val="22"/>
        <w:szCs w:val="22"/>
      </w:rPr>
      <w:tab/>
    </w:r>
    <w:r w:rsidRPr="00DE44D8">
      <w:rPr>
        <w:rFonts w:cs="Arial"/>
        <w:b/>
        <w:i/>
        <w:sz w:val="22"/>
        <w:szCs w:val="22"/>
      </w:rPr>
      <w:tab/>
    </w:r>
  </w:p>
  <w:p w14:paraId="15BDD255" w14:textId="77777777" w:rsidR="00B423DE" w:rsidRPr="00DE44D8" w:rsidRDefault="00B423DE" w:rsidP="00B423DE">
    <w:pPr>
      <w:rPr>
        <w:rFonts w:cs="Arial"/>
        <w:b/>
        <w:i/>
        <w:sz w:val="22"/>
        <w:szCs w:val="22"/>
      </w:rPr>
    </w:pPr>
    <w:r w:rsidRPr="00DE44D8">
      <w:rPr>
        <w:rFonts w:cs="Arial"/>
        <w:b/>
        <w:i/>
        <w:sz w:val="22"/>
        <w:szCs w:val="22"/>
      </w:rPr>
      <w:t xml:space="preserve">Max Marks: </w:t>
    </w:r>
    <w:r>
      <w:rPr>
        <w:rFonts w:cs="Arial"/>
        <w:b/>
        <w:i/>
        <w:sz w:val="22"/>
        <w:szCs w:val="22"/>
      </w:rPr>
      <w:t>70</w:t>
    </w:r>
    <w:r w:rsidRPr="00DE44D8">
      <w:rPr>
        <w:rFonts w:cs="Arial"/>
        <w:b/>
        <w:i/>
        <w:sz w:val="22"/>
        <w:szCs w:val="22"/>
      </w:rPr>
      <w:tab/>
    </w:r>
    <w:r w:rsidRPr="00DE44D8">
      <w:rPr>
        <w:rFonts w:cs="Arial"/>
        <w:b/>
        <w:i/>
        <w:sz w:val="22"/>
        <w:szCs w:val="22"/>
      </w:rPr>
      <w:tab/>
    </w:r>
  </w:p>
  <w:p w14:paraId="2E3ACD3B" w14:textId="77777777" w:rsidR="00B423DE" w:rsidRPr="00DE44D8" w:rsidRDefault="00B423DE" w:rsidP="00B423DE">
    <w:pPr>
      <w:rPr>
        <w:rFonts w:cs="Arial"/>
        <w:b/>
        <w:i/>
        <w:sz w:val="22"/>
        <w:szCs w:val="22"/>
      </w:rPr>
    </w:pPr>
    <w:r w:rsidRPr="00DE44D8">
      <w:rPr>
        <w:rFonts w:cs="Arial"/>
        <w:b/>
        <w:i/>
        <w:sz w:val="22"/>
        <w:szCs w:val="22"/>
      </w:rPr>
      <w:t xml:space="preserve">Duration: </w:t>
    </w:r>
    <w:r>
      <w:rPr>
        <w:rFonts w:cs="Arial"/>
        <w:b/>
        <w:i/>
        <w:sz w:val="22"/>
        <w:szCs w:val="22"/>
      </w:rPr>
      <w:t>210</w:t>
    </w:r>
    <w:r w:rsidRPr="00DE44D8">
      <w:rPr>
        <w:rFonts w:cs="Arial"/>
        <w:b/>
        <w:i/>
        <w:sz w:val="22"/>
        <w:szCs w:val="22"/>
      </w:rPr>
      <w:t xml:space="preserve"> Minutes</w:t>
    </w:r>
  </w:p>
  <w:p w14:paraId="5F8F14C0" w14:textId="20E00A2B" w:rsidR="002D562C" w:rsidRDefault="00B423DE" w:rsidP="00B423DE">
    <w:pPr>
      <w:pStyle w:val="Header"/>
      <w:rPr>
        <w:rFonts w:cs="Arial"/>
        <w:sz w:val="22"/>
        <w:szCs w:val="22"/>
      </w:rPr>
    </w:pPr>
    <w:r w:rsidRPr="00DE44D8">
      <w:rPr>
        <w:rFonts w:cs="Arial"/>
        <w:sz w:val="22"/>
        <w:szCs w:val="22"/>
      </w:rPr>
      <w:t>Mode: Open Book</w:t>
    </w:r>
  </w:p>
  <w:p w14:paraId="4DF2D884" w14:textId="77777777" w:rsidR="00B423DE" w:rsidRDefault="00B423DE" w:rsidP="00B423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B559E"/>
    <w:multiLevelType w:val="hybridMultilevel"/>
    <w:tmpl w:val="C978BCC6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08E4A80"/>
    <w:multiLevelType w:val="singleLevel"/>
    <w:tmpl w:val="6150B49A"/>
    <w:lvl w:ilvl="0">
      <w:start w:val="1"/>
      <w:numFmt w:val="bullet"/>
      <w:pStyle w:val="Unlistedmain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z w:val="20"/>
        <w:u w:val="none"/>
      </w:rPr>
    </w:lvl>
  </w:abstractNum>
  <w:abstractNum w:abstractNumId="2" w15:restartNumberingAfterBreak="0">
    <w:nsid w:val="5A3917E5"/>
    <w:multiLevelType w:val="hybridMultilevel"/>
    <w:tmpl w:val="AAF06A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90524"/>
    <w:multiLevelType w:val="multilevel"/>
    <w:tmpl w:val="0D9C7BEE"/>
    <w:styleLink w:val="StyleBulletedWingdingssymbol10ptBoldItalicUnderlin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/>
        <w:i w:val="0"/>
        <w:iCs/>
        <w:sz w:val="20"/>
        <w:u w:val="singl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021BE"/>
    <w:multiLevelType w:val="hybridMultilevel"/>
    <w:tmpl w:val="CE1CB9F6"/>
    <w:lvl w:ilvl="0" w:tplc="BA468658">
      <w:start w:val="1"/>
      <w:numFmt w:val="decimal"/>
      <w:pStyle w:val="Listedmainbullet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9900508"/>
    <w:multiLevelType w:val="hybridMultilevel"/>
    <w:tmpl w:val="42DA0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6762A"/>
    <w:multiLevelType w:val="hybridMultilevel"/>
    <w:tmpl w:val="EC5E7A4A"/>
    <w:lvl w:ilvl="0" w:tplc="17B27334">
      <w:start w:val="1"/>
      <w:numFmt w:val="lowerLetter"/>
      <w:pStyle w:val="Listedsub-bullets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43E19"/>
    <w:multiLevelType w:val="hybridMultilevel"/>
    <w:tmpl w:val="28105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8279A7"/>
    <w:multiLevelType w:val="hybridMultilevel"/>
    <w:tmpl w:val="B59A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6"/>
    <w:lvlOverride w:ilvl="0">
      <w:startOverride w:val="1"/>
    </w:lvlOverride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75"/>
    <w:rsid w:val="000008A9"/>
    <w:rsid w:val="00002EE0"/>
    <w:rsid w:val="00011FC3"/>
    <w:rsid w:val="00014C91"/>
    <w:rsid w:val="000214DE"/>
    <w:rsid w:val="00022711"/>
    <w:rsid w:val="0002301A"/>
    <w:rsid w:val="0002400F"/>
    <w:rsid w:val="000260F3"/>
    <w:rsid w:val="0003185E"/>
    <w:rsid w:val="00033ECD"/>
    <w:rsid w:val="00054266"/>
    <w:rsid w:val="00055E7D"/>
    <w:rsid w:val="000629FE"/>
    <w:rsid w:val="000904CC"/>
    <w:rsid w:val="00090F63"/>
    <w:rsid w:val="00093E06"/>
    <w:rsid w:val="000A4720"/>
    <w:rsid w:val="000B0780"/>
    <w:rsid w:val="000B2029"/>
    <w:rsid w:val="000C1CFE"/>
    <w:rsid w:val="000D64B2"/>
    <w:rsid w:val="000F7020"/>
    <w:rsid w:val="00101030"/>
    <w:rsid w:val="001023E6"/>
    <w:rsid w:val="00102430"/>
    <w:rsid w:val="00102E43"/>
    <w:rsid w:val="00105D07"/>
    <w:rsid w:val="00106F8B"/>
    <w:rsid w:val="00110BE1"/>
    <w:rsid w:val="0011783D"/>
    <w:rsid w:val="001328AF"/>
    <w:rsid w:val="00132989"/>
    <w:rsid w:val="00141ECC"/>
    <w:rsid w:val="0014727A"/>
    <w:rsid w:val="001479A0"/>
    <w:rsid w:val="00153156"/>
    <w:rsid w:val="0016169D"/>
    <w:rsid w:val="00167597"/>
    <w:rsid w:val="00192313"/>
    <w:rsid w:val="00193720"/>
    <w:rsid w:val="0019434C"/>
    <w:rsid w:val="001949D0"/>
    <w:rsid w:val="001A6B1D"/>
    <w:rsid w:val="001C568E"/>
    <w:rsid w:val="001C7AEA"/>
    <w:rsid w:val="001D5570"/>
    <w:rsid w:val="001F7E12"/>
    <w:rsid w:val="00200F04"/>
    <w:rsid w:val="0020314E"/>
    <w:rsid w:val="00213E99"/>
    <w:rsid w:val="00233625"/>
    <w:rsid w:val="00233659"/>
    <w:rsid w:val="002422BA"/>
    <w:rsid w:val="002510FB"/>
    <w:rsid w:val="00252045"/>
    <w:rsid w:val="002605F9"/>
    <w:rsid w:val="00267E1A"/>
    <w:rsid w:val="002A440D"/>
    <w:rsid w:val="002A5EA0"/>
    <w:rsid w:val="002B4212"/>
    <w:rsid w:val="002B48E2"/>
    <w:rsid w:val="002C07CB"/>
    <w:rsid w:val="002C0B0B"/>
    <w:rsid w:val="002C4BC7"/>
    <w:rsid w:val="002D562C"/>
    <w:rsid w:val="002D7758"/>
    <w:rsid w:val="002E150D"/>
    <w:rsid w:val="002F4A55"/>
    <w:rsid w:val="002F51C1"/>
    <w:rsid w:val="002F54DC"/>
    <w:rsid w:val="00312FD7"/>
    <w:rsid w:val="00321428"/>
    <w:rsid w:val="0032346A"/>
    <w:rsid w:val="00326D6F"/>
    <w:rsid w:val="0033104C"/>
    <w:rsid w:val="00333FEE"/>
    <w:rsid w:val="00351C81"/>
    <w:rsid w:val="00352BAC"/>
    <w:rsid w:val="00372580"/>
    <w:rsid w:val="00374966"/>
    <w:rsid w:val="003845E0"/>
    <w:rsid w:val="00394F3A"/>
    <w:rsid w:val="003A19EB"/>
    <w:rsid w:val="003B58D3"/>
    <w:rsid w:val="003C68AA"/>
    <w:rsid w:val="003D11A1"/>
    <w:rsid w:val="003D2FC6"/>
    <w:rsid w:val="003D6350"/>
    <w:rsid w:val="003E68E9"/>
    <w:rsid w:val="003F693E"/>
    <w:rsid w:val="00414421"/>
    <w:rsid w:val="0041669A"/>
    <w:rsid w:val="00420DCB"/>
    <w:rsid w:val="00460000"/>
    <w:rsid w:val="00470AFB"/>
    <w:rsid w:val="00484B2E"/>
    <w:rsid w:val="004945A2"/>
    <w:rsid w:val="0049536C"/>
    <w:rsid w:val="004A44F6"/>
    <w:rsid w:val="004A4811"/>
    <w:rsid w:val="004A77EE"/>
    <w:rsid w:val="004B48AB"/>
    <w:rsid w:val="004F2810"/>
    <w:rsid w:val="005027BF"/>
    <w:rsid w:val="00513879"/>
    <w:rsid w:val="00514BE5"/>
    <w:rsid w:val="00517A6B"/>
    <w:rsid w:val="00517BD5"/>
    <w:rsid w:val="0052339C"/>
    <w:rsid w:val="00523AA3"/>
    <w:rsid w:val="005366E3"/>
    <w:rsid w:val="00565D5E"/>
    <w:rsid w:val="00573C6F"/>
    <w:rsid w:val="005740C0"/>
    <w:rsid w:val="0057754A"/>
    <w:rsid w:val="00584826"/>
    <w:rsid w:val="00585FBC"/>
    <w:rsid w:val="00586F1C"/>
    <w:rsid w:val="00594A0A"/>
    <w:rsid w:val="00595BE1"/>
    <w:rsid w:val="0059772B"/>
    <w:rsid w:val="005A4504"/>
    <w:rsid w:val="005C6EE5"/>
    <w:rsid w:val="005C74C1"/>
    <w:rsid w:val="005D2BBE"/>
    <w:rsid w:val="005D6916"/>
    <w:rsid w:val="005F7008"/>
    <w:rsid w:val="006170FA"/>
    <w:rsid w:val="006172E8"/>
    <w:rsid w:val="00622F43"/>
    <w:rsid w:val="00636FDD"/>
    <w:rsid w:val="00653F5D"/>
    <w:rsid w:val="00656C06"/>
    <w:rsid w:val="00666B04"/>
    <w:rsid w:val="00670E8D"/>
    <w:rsid w:val="00685A5B"/>
    <w:rsid w:val="0069626D"/>
    <w:rsid w:val="00696DAF"/>
    <w:rsid w:val="006B4EB4"/>
    <w:rsid w:val="006E454E"/>
    <w:rsid w:val="006E4954"/>
    <w:rsid w:val="006E62A6"/>
    <w:rsid w:val="006E6758"/>
    <w:rsid w:val="006F5B7B"/>
    <w:rsid w:val="00700A59"/>
    <w:rsid w:val="007032F1"/>
    <w:rsid w:val="00710AF8"/>
    <w:rsid w:val="007218EA"/>
    <w:rsid w:val="00731892"/>
    <w:rsid w:val="00732685"/>
    <w:rsid w:val="00736EE5"/>
    <w:rsid w:val="00737283"/>
    <w:rsid w:val="00753C58"/>
    <w:rsid w:val="00762F2E"/>
    <w:rsid w:val="007747B3"/>
    <w:rsid w:val="00784F0A"/>
    <w:rsid w:val="007C23FB"/>
    <w:rsid w:val="007C5969"/>
    <w:rsid w:val="007D3E3A"/>
    <w:rsid w:val="007D526E"/>
    <w:rsid w:val="007D7DCF"/>
    <w:rsid w:val="007E65C3"/>
    <w:rsid w:val="007F644E"/>
    <w:rsid w:val="00800D65"/>
    <w:rsid w:val="00806274"/>
    <w:rsid w:val="00812D81"/>
    <w:rsid w:val="00813FF2"/>
    <w:rsid w:val="00824EE9"/>
    <w:rsid w:val="00827F95"/>
    <w:rsid w:val="00833C79"/>
    <w:rsid w:val="00842661"/>
    <w:rsid w:val="00861654"/>
    <w:rsid w:val="00862278"/>
    <w:rsid w:val="00862684"/>
    <w:rsid w:val="00870759"/>
    <w:rsid w:val="00885A20"/>
    <w:rsid w:val="00897A0F"/>
    <w:rsid w:val="008A6F85"/>
    <w:rsid w:val="008D4DFC"/>
    <w:rsid w:val="008E3C85"/>
    <w:rsid w:val="008E7FB2"/>
    <w:rsid w:val="008F55A9"/>
    <w:rsid w:val="009077BC"/>
    <w:rsid w:val="0092061A"/>
    <w:rsid w:val="00941491"/>
    <w:rsid w:val="00941BBF"/>
    <w:rsid w:val="00943ECA"/>
    <w:rsid w:val="009502F7"/>
    <w:rsid w:val="00951BCE"/>
    <w:rsid w:val="00963939"/>
    <w:rsid w:val="00965A73"/>
    <w:rsid w:val="00971E90"/>
    <w:rsid w:val="00974405"/>
    <w:rsid w:val="009834F5"/>
    <w:rsid w:val="0099087E"/>
    <w:rsid w:val="009A26C9"/>
    <w:rsid w:val="009C37A5"/>
    <w:rsid w:val="009C7735"/>
    <w:rsid w:val="009D029C"/>
    <w:rsid w:val="009D3E80"/>
    <w:rsid w:val="009D47C4"/>
    <w:rsid w:val="009D64BB"/>
    <w:rsid w:val="009F4010"/>
    <w:rsid w:val="00A039BA"/>
    <w:rsid w:val="00A06F8F"/>
    <w:rsid w:val="00A20688"/>
    <w:rsid w:val="00A25182"/>
    <w:rsid w:val="00A34A32"/>
    <w:rsid w:val="00A37C35"/>
    <w:rsid w:val="00A4349B"/>
    <w:rsid w:val="00A603C2"/>
    <w:rsid w:val="00A64EA4"/>
    <w:rsid w:val="00A672F1"/>
    <w:rsid w:val="00A74B81"/>
    <w:rsid w:val="00A84D97"/>
    <w:rsid w:val="00A850CC"/>
    <w:rsid w:val="00A930AA"/>
    <w:rsid w:val="00AB0688"/>
    <w:rsid w:val="00AC0BAB"/>
    <w:rsid w:val="00AF0D91"/>
    <w:rsid w:val="00B14EEF"/>
    <w:rsid w:val="00B202CA"/>
    <w:rsid w:val="00B21836"/>
    <w:rsid w:val="00B23E7F"/>
    <w:rsid w:val="00B26949"/>
    <w:rsid w:val="00B26F05"/>
    <w:rsid w:val="00B27D2C"/>
    <w:rsid w:val="00B27D8E"/>
    <w:rsid w:val="00B423DE"/>
    <w:rsid w:val="00B563B5"/>
    <w:rsid w:val="00B63CC2"/>
    <w:rsid w:val="00B6451D"/>
    <w:rsid w:val="00B71D7D"/>
    <w:rsid w:val="00B73052"/>
    <w:rsid w:val="00B7336F"/>
    <w:rsid w:val="00B776FD"/>
    <w:rsid w:val="00B80B61"/>
    <w:rsid w:val="00B849BC"/>
    <w:rsid w:val="00B84F93"/>
    <w:rsid w:val="00B91607"/>
    <w:rsid w:val="00B934C3"/>
    <w:rsid w:val="00B94648"/>
    <w:rsid w:val="00BA6E75"/>
    <w:rsid w:val="00BB3FED"/>
    <w:rsid w:val="00BB7472"/>
    <w:rsid w:val="00BD4FA0"/>
    <w:rsid w:val="00BE0945"/>
    <w:rsid w:val="00C132CE"/>
    <w:rsid w:val="00C17CA3"/>
    <w:rsid w:val="00C22371"/>
    <w:rsid w:val="00C22850"/>
    <w:rsid w:val="00C34C05"/>
    <w:rsid w:val="00C3626F"/>
    <w:rsid w:val="00C40429"/>
    <w:rsid w:val="00C40DA6"/>
    <w:rsid w:val="00C53AA9"/>
    <w:rsid w:val="00C56072"/>
    <w:rsid w:val="00C610D7"/>
    <w:rsid w:val="00C67C04"/>
    <w:rsid w:val="00C772BE"/>
    <w:rsid w:val="00C77C93"/>
    <w:rsid w:val="00C8386A"/>
    <w:rsid w:val="00C921CC"/>
    <w:rsid w:val="00C96822"/>
    <w:rsid w:val="00CA11A9"/>
    <w:rsid w:val="00CA2DA8"/>
    <w:rsid w:val="00CB1EB7"/>
    <w:rsid w:val="00CB2205"/>
    <w:rsid w:val="00CC1A66"/>
    <w:rsid w:val="00CE11C3"/>
    <w:rsid w:val="00CE25AC"/>
    <w:rsid w:val="00CE3B00"/>
    <w:rsid w:val="00CF23C6"/>
    <w:rsid w:val="00D109BD"/>
    <w:rsid w:val="00D170DB"/>
    <w:rsid w:val="00D1791E"/>
    <w:rsid w:val="00D2229E"/>
    <w:rsid w:val="00D246CA"/>
    <w:rsid w:val="00D24715"/>
    <w:rsid w:val="00D27901"/>
    <w:rsid w:val="00D31154"/>
    <w:rsid w:val="00D53676"/>
    <w:rsid w:val="00D57CBD"/>
    <w:rsid w:val="00D64B1D"/>
    <w:rsid w:val="00D71896"/>
    <w:rsid w:val="00D8695B"/>
    <w:rsid w:val="00D87C71"/>
    <w:rsid w:val="00DB1066"/>
    <w:rsid w:val="00DC77F2"/>
    <w:rsid w:val="00DD4AC5"/>
    <w:rsid w:val="00DD5413"/>
    <w:rsid w:val="00DD69FF"/>
    <w:rsid w:val="00DD7D8C"/>
    <w:rsid w:val="00DE44D8"/>
    <w:rsid w:val="00DE79D7"/>
    <w:rsid w:val="00DF1B21"/>
    <w:rsid w:val="00E07DE8"/>
    <w:rsid w:val="00E2159E"/>
    <w:rsid w:val="00E238AC"/>
    <w:rsid w:val="00E2475B"/>
    <w:rsid w:val="00E24B00"/>
    <w:rsid w:val="00E36C95"/>
    <w:rsid w:val="00E40B24"/>
    <w:rsid w:val="00E63403"/>
    <w:rsid w:val="00E66F2D"/>
    <w:rsid w:val="00E83EF9"/>
    <w:rsid w:val="00E86981"/>
    <w:rsid w:val="00E86D6E"/>
    <w:rsid w:val="00EA19F4"/>
    <w:rsid w:val="00EA3CB2"/>
    <w:rsid w:val="00EA707D"/>
    <w:rsid w:val="00EC0663"/>
    <w:rsid w:val="00EC73F3"/>
    <w:rsid w:val="00ED4AB7"/>
    <w:rsid w:val="00EE5E49"/>
    <w:rsid w:val="00EF6FB8"/>
    <w:rsid w:val="00F02F40"/>
    <w:rsid w:val="00F03B81"/>
    <w:rsid w:val="00F0717C"/>
    <w:rsid w:val="00F1505F"/>
    <w:rsid w:val="00F151C6"/>
    <w:rsid w:val="00F24AD3"/>
    <w:rsid w:val="00F24D9B"/>
    <w:rsid w:val="00F30E3D"/>
    <w:rsid w:val="00F3221B"/>
    <w:rsid w:val="00F44472"/>
    <w:rsid w:val="00F461A6"/>
    <w:rsid w:val="00F55297"/>
    <w:rsid w:val="00F74BE1"/>
    <w:rsid w:val="00F7657E"/>
    <w:rsid w:val="00F96199"/>
    <w:rsid w:val="00FA7BC5"/>
    <w:rsid w:val="00FB21D6"/>
    <w:rsid w:val="00FC4835"/>
    <w:rsid w:val="00FC5680"/>
    <w:rsid w:val="00FD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8F142F"/>
  <w15:docId w15:val="{29C3F52C-D59E-46BE-B507-85CD7B34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61"/>
    <w:rPr>
      <w:rFonts w:ascii="Arial" w:hAnsi="Arial"/>
      <w:szCs w:val="24"/>
    </w:rPr>
  </w:style>
  <w:style w:type="paragraph" w:styleId="Heading1">
    <w:name w:val="heading 1"/>
    <w:basedOn w:val="Normal"/>
    <w:qFormat/>
    <w:rsid w:val="00842661"/>
    <w:pPr>
      <w:spacing w:before="100" w:beforeAutospacing="1" w:after="100" w:afterAutospacing="1"/>
      <w:jc w:val="center"/>
      <w:outlineLvl w:val="0"/>
    </w:pPr>
    <w:rPr>
      <w:rFonts w:eastAsia="Arial Unicode MS" w:cs="Helvetica"/>
      <w:b/>
      <w:bCs/>
      <w:color w:val="ED771A"/>
      <w:kern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2661"/>
    <w:pPr>
      <w:tabs>
        <w:tab w:val="center" w:pos="4320"/>
        <w:tab w:val="right" w:pos="8640"/>
      </w:tabs>
    </w:pPr>
    <w:rPr>
      <w:b/>
      <w:i/>
    </w:rPr>
  </w:style>
  <w:style w:type="paragraph" w:styleId="Footer">
    <w:name w:val="footer"/>
    <w:basedOn w:val="Normal"/>
    <w:rsid w:val="00842661"/>
    <w:pPr>
      <w:tabs>
        <w:tab w:val="center" w:pos="4320"/>
        <w:tab w:val="right" w:pos="8640"/>
      </w:tabs>
      <w:jc w:val="center"/>
    </w:pPr>
  </w:style>
  <w:style w:type="paragraph" w:styleId="BalloonText">
    <w:name w:val="Balloon Text"/>
    <w:basedOn w:val="Normal"/>
    <w:semiHidden/>
    <w:rsid w:val="00842661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42661"/>
  </w:style>
  <w:style w:type="table" w:styleId="TableGrid">
    <w:name w:val="Table Grid"/>
    <w:basedOn w:val="TableNormal"/>
    <w:rsid w:val="008426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42661"/>
    <w:rPr>
      <w:szCs w:val="20"/>
    </w:rPr>
  </w:style>
  <w:style w:type="numbering" w:customStyle="1" w:styleId="StyleBulletedWingdingssymbol10ptBoldItalicUnderline">
    <w:name w:val="Style Bulleted Wingdings (symbol) 10 pt Bold Italic Underline..."/>
    <w:basedOn w:val="NoList"/>
    <w:rsid w:val="00842661"/>
    <w:pPr>
      <w:numPr>
        <w:numId w:val="3"/>
      </w:numPr>
    </w:pPr>
  </w:style>
  <w:style w:type="paragraph" w:customStyle="1" w:styleId="Unlistedmainbullet">
    <w:name w:val="Unlisted main bullet"/>
    <w:basedOn w:val="Normal"/>
    <w:qFormat/>
    <w:rsid w:val="00842661"/>
    <w:pPr>
      <w:numPr>
        <w:numId w:val="4"/>
      </w:numPr>
      <w:spacing w:line="360" w:lineRule="auto"/>
    </w:pPr>
    <w:rPr>
      <w:rFonts w:cs="Arial"/>
      <w:i/>
      <w:szCs w:val="20"/>
    </w:rPr>
  </w:style>
  <w:style w:type="paragraph" w:customStyle="1" w:styleId="Listedmainbullet">
    <w:name w:val="Listed main bullet"/>
    <w:basedOn w:val="Normal"/>
    <w:rsid w:val="00842661"/>
    <w:pPr>
      <w:numPr>
        <w:numId w:val="2"/>
      </w:numPr>
    </w:pPr>
    <w:rPr>
      <w:rFonts w:cs="Arial"/>
      <w:szCs w:val="20"/>
    </w:rPr>
  </w:style>
  <w:style w:type="paragraph" w:customStyle="1" w:styleId="Listedsub-bullets">
    <w:name w:val="Listed sub-bullets"/>
    <w:basedOn w:val="Normal"/>
    <w:rsid w:val="00842661"/>
    <w:pPr>
      <w:numPr>
        <w:numId w:val="5"/>
      </w:numPr>
      <w:spacing w:line="360" w:lineRule="auto"/>
    </w:pPr>
    <w:rPr>
      <w:iCs/>
      <w:szCs w:val="20"/>
    </w:rPr>
  </w:style>
  <w:style w:type="paragraph" w:customStyle="1" w:styleId="NormalCentre">
    <w:name w:val="Normal Centre"/>
    <w:basedOn w:val="Normal"/>
    <w:rsid w:val="00842661"/>
    <w:pPr>
      <w:jc w:val="center"/>
    </w:pPr>
    <w:rPr>
      <w:szCs w:val="20"/>
    </w:rPr>
  </w:style>
  <w:style w:type="character" w:customStyle="1" w:styleId="NormalBoldUnderline">
    <w:name w:val="Normal Bold Underline"/>
    <w:rsid w:val="00842661"/>
    <w:rPr>
      <w:rFonts w:ascii="Arial" w:hAnsi="Arial"/>
      <w:b/>
      <w:bCs/>
      <w:sz w:val="20"/>
      <w:u w:val="single"/>
    </w:rPr>
  </w:style>
  <w:style w:type="paragraph" w:customStyle="1" w:styleId="UnlistedmainbulletBold">
    <w:name w:val="Unlisted main bullet + Bold"/>
    <w:basedOn w:val="Unlistedmainbullet"/>
    <w:rsid w:val="00842661"/>
    <w:rPr>
      <w:b/>
      <w:bCs/>
      <w:i w:val="0"/>
      <w:iCs/>
    </w:rPr>
  </w:style>
  <w:style w:type="paragraph" w:customStyle="1" w:styleId="Code">
    <w:name w:val="Code"/>
    <w:basedOn w:val="Normal"/>
    <w:rsid w:val="00842661"/>
    <w:pPr>
      <w:ind w:left="720"/>
    </w:pPr>
    <w:rPr>
      <w:i/>
      <w:iCs/>
      <w:sz w:val="18"/>
      <w:szCs w:val="20"/>
    </w:rPr>
  </w:style>
  <w:style w:type="character" w:customStyle="1" w:styleId="NormalBold">
    <w:name w:val="Normal Bold"/>
    <w:rsid w:val="00842661"/>
    <w:rPr>
      <w:rFonts w:ascii="Arial" w:hAnsi="Arial"/>
      <w:b/>
      <w:bCs/>
      <w:sz w:val="20"/>
    </w:rPr>
  </w:style>
  <w:style w:type="paragraph" w:customStyle="1" w:styleId="NormalLinespacingDoubleBoxSinglesolidlineAuto">
    <w:name w:val="Normal Line spacing:  Double Box: (Single solid line Auto..."/>
    <w:basedOn w:val="Normal"/>
    <w:rsid w:val="0084266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480" w:lineRule="auto"/>
    </w:pPr>
    <w:rPr>
      <w:szCs w:val="20"/>
    </w:rPr>
  </w:style>
  <w:style w:type="character" w:customStyle="1" w:styleId="Tabletext">
    <w:name w:val="Table text"/>
    <w:rsid w:val="00842661"/>
    <w:rPr>
      <w:rFonts w:ascii="Arial" w:hAnsi="Arial"/>
      <w:sz w:val="20"/>
    </w:rPr>
  </w:style>
  <w:style w:type="character" w:customStyle="1" w:styleId="TableHeader">
    <w:name w:val="Table Header"/>
    <w:rsid w:val="00842661"/>
    <w:rPr>
      <w:rFonts w:ascii="Arial" w:hAnsi="Arial"/>
      <w:b/>
      <w:bCs/>
      <w:sz w:val="20"/>
    </w:rPr>
  </w:style>
  <w:style w:type="paragraph" w:customStyle="1" w:styleId="Unlistedsub-bullets">
    <w:name w:val="Unlisted sub-bullets"/>
    <w:basedOn w:val="Normal"/>
    <w:rsid w:val="00800D65"/>
    <w:pPr>
      <w:spacing w:line="360" w:lineRule="auto"/>
      <w:ind w:left="720" w:hanging="360"/>
    </w:pPr>
    <w:rPr>
      <w:i/>
      <w:iCs/>
      <w:szCs w:val="20"/>
    </w:rPr>
  </w:style>
  <w:style w:type="paragraph" w:customStyle="1" w:styleId="StyleNormalCentre">
    <w:name w:val="Style Normal Centre"/>
    <w:basedOn w:val="Normal"/>
    <w:rsid w:val="00800D65"/>
    <w:pPr>
      <w:jc w:val="center"/>
    </w:pPr>
    <w:rPr>
      <w:szCs w:val="20"/>
    </w:rPr>
  </w:style>
  <w:style w:type="character" w:customStyle="1" w:styleId="HeaderChar">
    <w:name w:val="Header Char"/>
    <w:link w:val="Header"/>
    <w:rsid w:val="004A44F6"/>
    <w:rPr>
      <w:rFonts w:ascii="Arial" w:hAnsi="Arial"/>
      <w:b/>
      <w:i/>
      <w:szCs w:val="24"/>
    </w:rPr>
  </w:style>
  <w:style w:type="paragraph" w:styleId="ListParagraph">
    <w:name w:val="List Paragraph"/>
    <w:basedOn w:val="Normal"/>
    <w:uiPriority w:val="34"/>
    <w:qFormat/>
    <w:rsid w:val="005A4504"/>
    <w:pPr>
      <w:ind w:left="720"/>
    </w:pPr>
    <w:rPr>
      <w:rFonts w:ascii="Calibri" w:eastAsia="Calibri" w:hAnsi="Calibri" w:cs="Calibri"/>
      <w:sz w:val="22"/>
      <w:szCs w:val="22"/>
    </w:rPr>
  </w:style>
  <w:style w:type="paragraph" w:styleId="HTMLPreformatted">
    <w:name w:val="HTML Preformatted"/>
    <w:basedOn w:val="Normal"/>
    <w:link w:val="HTMLPreformattedChar"/>
    <w:unhideWhenUsed/>
    <w:rsid w:val="00721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7218EA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37C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7C35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A37C3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A37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37C35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16\CoursewareRebranding\Edited\Courseware%20templates%20for%20word%20doc\Ref\Courseware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erial_x0020_Type xmlns="f9b258c7-9c72-463b-80f6-91d061ebb25d">Module Test Practical</Material_x0020_Type>
    <Category xmlns="f9b258c7-9c72-463b-80f6-91d061ebb25d">Assessment Component</Category>
    <_Version xmlns="http://schemas.microsoft.com/sharepoint/v3/fields" xsi:nil="true"/>
    <_DCDateModified xmlns="http://schemas.microsoft.com/sharepoint/v3/fields" xsi:nil="true"/>
    <Level xmlns="f9b258c7-9c72-463b-80f6-91d061ebb25d">L1</Leve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E62D972F90F4BABD1137CCFB20CA1" ma:contentTypeVersion="6" ma:contentTypeDescription="Create a new document." ma:contentTypeScope="" ma:versionID="2bbef86511ba2588bc91d47363499510">
  <xsd:schema xmlns:xsd="http://www.w3.org/2001/XMLSchema" xmlns:xs="http://www.w3.org/2001/XMLSchema" xmlns:p="http://schemas.microsoft.com/office/2006/metadata/properties" xmlns:ns1="f9b258c7-9c72-463b-80f6-91d061ebb25d" xmlns:ns3="http://schemas.microsoft.com/sharepoint/v3/fields" targetNamespace="http://schemas.microsoft.com/office/2006/metadata/properties" ma:root="true" ma:fieldsID="eb827f4a88cabd8c5609f4e55a7167a7" ns1:_="" ns3:_="">
    <xsd:import namespace="f9b258c7-9c72-463b-80f6-91d061ebb25d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Level"/>
                <xsd:element ref="ns1:Category"/>
                <xsd:element ref="ns1:Material_x0020_Type"/>
                <xsd:element ref="ns3:_DCDateModified" minOccurs="0"/>
                <xsd:element ref="ns3: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258c7-9c72-463b-80f6-91d061ebb25d" elementFormDefault="qualified">
    <xsd:import namespace="http://schemas.microsoft.com/office/2006/documentManagement/types"/>
    <xsd:import namespace="http://schemas.microsoft.com/office/infopath/2007/PartnerControls"/>
    <xsd:element name="Level" ma:index="0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5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Version" ma:index="6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05BF87-AD53-4FC6-84C5-423A9EAEF6C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6411989-3929-4DBE-AD7E-E0F4BBDE60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620C2-D5BB-461A-A332-DE49C89C53B8}">
  <ds:schemaRefs>
    <ds:schemaRef ds:uri="http://schemas.microsoft.com/office/2006/metadata/properties"/>
    <ds:schemaRef ds:uri="http://schemas.microsoft.com/office/infopath/2007/PartnerControls"/>
    <ds:schemaRef ds:uri="f9b258c7-9c72-463b-80f6-91d061ebb25d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9D5D49F4-CEC5-45B6-85A3-2671C578E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b258c7-9c72-463b-80f6-91d061ebb25d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CoursewareTemplates</Template>
  <TotalTime>272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Parameters</vt:lpstr>
    </vt:vector>
  </TitlesOfParts>
  <Company>Patni</Company>
  <LinksUpToDate>false</LinksUpToDate>
  <CharactersWithSpaces>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Parameters</dc:title>
  <dc:creator>Rupali Saha</dc:creator>
  <cp:lastModifiedBy>Vikash, Rahul</cp:lastModifiedBy>
  <cp:revision>62</cp:revision>
  <dcterms:created xsi:type="dcterms:W3CDTF">2017-03-09T10:53:00Z</dcterms:created>
  <dcterms:modified xsi:type="dcterms:W3CDTF">2017-04-25T09:30:00Z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0x010100A0AE62D972F90F4BABD1137CCFB20CA1</vt:lpwstr>
  </property>
</Properties>
</file>